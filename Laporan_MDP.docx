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7938"/>
      </w:tblGrid>
      <w:tr w:rsidR="00C522C4" w14:paraId="1F2DB3DC" w14:textId="77777777" w:rsidTr="00892261">
        <w:trPr>
          <w:trHeight w:hRule="exact" w:val="3119"/>
        </w:trPr>
        <w:tc>
          <w:tcPr>
            <w:tcW w:w="8154" w:type="dxa"/>
          </w:tcPr>
          <w:p w14:paraId="5DB45085" w14:textId="62C25544" w:rsidR="00C522C4" w:rsidRPr="0055655F" w:rsidRDefault="00C53F2C" w:rsidP="00C522C4">
            <w:pPr>
              <w:pStyle w:val="STTSNormalCover"/>
              <w:rPr>
                <w:highlight w:val="yellow"/>
              </w:rPr>
            </w:pPr>
            <w:r>
              <w:rPr>
                <w:highlight w:val="yellow"/>
              </w:rPr>
              <w:t>GAME PROGRAMMING</w:t>
            </w:r>
          </w:p>
          <w:p w14:paraId="6CBD4F1D" w14:textId="77777777" w:rsidR="00C53F2C" w:rsidRPr="00C53F2C" w:rsidRDefault="00C53F2C" w:rsidP="00C53F2C">
            <w:pPr>
              <w:pStyle w:val="STTSNormalCover"/>
              <w:rPr>
                <w:sz w:val="36"/>
                <w:highlight w:val="yellow"/>
                <w:lang w:val="en-ID"/>
              </w:rPr>
            </w:pPr>
            <w:r w:rsidRPr="00C53F2C">
              <w:rPr>
                <w:bCs/>
                <w:sz w:val="36"/>
                <w:highlight w:val="yellow"/>
              </w:rPr>
              <w:t>PIXEL GUARDIAN</w:t>
            </w:r>
          </w:p>
          <w:p w14:paraId="34BBAECD" w14:textId="7827E812" w:rsidR="00C522C4" w:rsidRPr="00892261" w:rsidRDefault="00C53F2C" w:rsidP="00C522C4">
            <w:pPr>
              <w:pStyle w:val="STTSNormalCover"/>
              <w:rPr>
                <w:sz w:val="32"/>
              </w:rPr>
            </w:pPr>
            <w:r>
              <w:rPr>
                <w:sz w:val="36"/>
              </w:rPr>
              <w:t>UTS</w:t>
            </w:r>
          </w:p>
        </w:tc>
      </w:tr>
      <w:tr w:rsidR="00C522C4" w14:paraId="0842F78A" w14:textId="77777777" w:rsidTr="00892261">
        <w:trPr>
          <w:trHeight w:hRule="exact" w:val="3686"/>
        </w:trPr>
        <w:tc>
          <w:tcPr>
            <w:tcW w:w="8154" w:type="dxa"/>
            <w:vAlign w:val="center"/>
          </w:tcPr>
          <w:p w14:paraId="3759BA0B" w14:textId="77777777" w:rsidR="00C522C4" w:rsidRDefault="00DA3FB2" w:rsidP="00C522C4">
            <w:pPr>
              <w:pStyle w:val="STTSNormalCover"/>
            </w:pPr>
            <w:r w:rsidRPr="00D36BDD">
              <w:rPr>
                <w:rFonts w:cs="Arial"/>
                <w:b w:val="0"/>
                <w:noProof/>
              </w:rPr>
              <w:drawing>
                <wp:inline distT="0" distB="0" distL="0" distR="0" wp14:anchorId="48130747" wp14:editId="1D0B0171">
                  <wp:extent cx="2307590" cy="2307590"/>
                  <wp:effectExtent l="0" t="0" r="0" b="0"/>
                  <wp:docPr id="1" name="Picture 1" descr="LOGO ISTTS TRANS PUTI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ISTTS TRANS PUTI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590" cy="230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2C4" w14:paraId="20C75C47" w14:textId="77777777" w:rsidTr="00892261">
        <w:trPr>
          <w:trHeight w:hRule="exact" w:val="567"/>
        </w:trPr>
        <w:tc>
          <w:tcPr>
            <w:tcW w:w="8154" w:type="dxa"/>
            <w:vAlign w:val="center"/>
          </w:tcPr>
          <w:p w14:paraId="0C1F1DD0" w14:textId="77777777" w:rsidR="00C522C4" w:rsidRDefault="00C522C4" w:rsidP="00C522C4">
            <w:pPr>
              <w:pStyle w:val="STTSNormalCover"/>
            </w:pPr>
          </w:p>
        </w:tc>
      </w:tr>
      <w:tr w:rsidR="00C522C4" w14:paraId="03983002" w14:textId="77777777" w:rsidTr="00892261">
        <w:trPr>
          <w:trHeight w:hRule="exact" w:val="2608"/>
        </w:trPr>
        <w:tc>
          <w:tcPr>
            <w:tcW w:w="8154" w:type="dxa"/>
            <w:vAlign w:val="center"/>
          </w:tcPr>
          <w:p w14:paraId="1B2BCD9D" w14:textId="77777777" w:rsidR="00C522C4" w:rsidRPr="00C522C4" w:rsidRDefault="00C522C4" w:rsidP="00C522C4">
            <w:pPr>
              <w:pStyle w:val="STTSNormalCover"/>
            </w:pPr>
            <w:r w:rsidRPr="00C522C4">
              <w:t>Oleh:</w:t>
            </w:r>
          </w:p>
          <w:p w14:paraId="279A4DEF" w14:textId="77777777" w:rsidR="00C53F2C" w:rsidRPr="00C53F2C" w:rsidRDefault="00C53F2C" w:rsidP="00C53F2C">
            <w:pPr>
              <w:pStyle w:val="STTSNormalCover"/>
              <w:rPr>
                <w:highlight w:val="yellow"/>
                <w:u w:val="single"/>
                <w:lang w:val="en-ID"/>
              </w:rPr>
            </w:pPr>
            <w:r w:rsidRPr="00C53F2C">
              <w:rPr>
                <w:highlight w:val="yellow"/>
                <w:u w:val="single"/>
              </w:rPr>
              <w:t>R</w:t>
            </w:r>
            <w:r w:rsidRPr="00C53F2C">
              <w:rPr>
                <w:highlight w:val="yellow"/>
                <w:u w:val="single"/>
                <w:lang w:val="id-ID"/>
              </w:rPr>
              <w:t xml:space="preserve">ichard </w:t>
            </w:r>
            <w:r w:rsidRPr="00C53F2C">
              <w:rPr>
                <w:highlight w:val="yellow"/>
                <w:u w:val="single"/>
              </w:rPr>
              <w:t>H</w:t>
            </w:r>
            <w:r w:rsidRPr="00C53F2C">
              <w:rPr>
                <w:highlight w:val="yellow"/>
                <w:u w:val="single"/>
                <w:lang w:val="id-ID"/>
              </w:rPr>
              <w:t xml:space="preserve">adiyanto </w:t>
            </w:r>
            <w:r w:rsidRPr="00C53F2C">
              <w:rPr>
                <w:highlight w:val="yellow"/>
                <w:u w:val="single"/>
              </w:rPr>
              <w:t xml:space="preserve">- </w:t>
            </w:r>
            <w:r w:rsidRPr="00C53F2C">
              <w:rPr>
                <w:highlight w:val="yellow"/>
                <w:u w:val="single"/>
                <w:lang w:val="id-ID"/>
              </w:rPr>
              <w:t>222117055</w:t>
            </w:r>
          </w:p>
          <w:p w14:paraId="65AC9F64" w14:textId="77777777" w:rsidR="00C53F2C" w:rsidRPr="00C53F2C" w:rsidRDefault="00C53F2C" w:rsidP="00C53F2C">
            <w:pPr>
              <w:pStyle w:val="STTSNormalCover"/>
              <w:rPr>
                <w:highlight w:val="yellow"/>
                <w:u w:val="single"/>
                <w:lang w:val="en-ID"/>
              </w:rPr>
            </w:pPr>
            <w:r w:rsidRPr="00C53F2C">
              <w:rPr>
                <w:highlight w:val="yellow"/>
                <w:u w:val="single"/>
              </w:rPr>
              <w:t>I</w:t>
            </w:r>
            <w:r w:rsidRPr="00C53F2C">
              <w:rPr>
                <w:highlight w:val="yellow"/>
                <w:u w:val="single"/>
                <w:lang w:val="id-ID"/>
              </w:rPr>
              <w:t xml:space="preserve">gnatius </w:t>
            </w:r>
            <w:r w:rsidRPr="00C53F2C">
              <w:rPr>
                <w:highlight w:val="yellow"/>
                <w:u w:val="single"/>
              </w:rPr>
              <w:t>B</w:t>
            </w:r>
            <w:r w:rsidRPr="00C53F2C">
              <w:rPr>
                <w:highlight w:val="yellow"/>
                <w:u w:val="single"/>
                <w:lang w:val="id-ID"/>
              </w:rPr>
              <w:t>ryant</w:t>
            </w:r>
            <w:r w:rsidRPr="00C53F2C">
              <w:rPr>
                <w:highlight w:val="yellow"/>
                <w:u w:val="single"/>
              </w:rPr>
              <w:t xml:space="preserve"> -</w:t>
            </w:r>
            <w:r w:rsidRPr="00C53F2C">
              <w:rPr>
                <w:highlight w:val="yellow"/>
                <w:u w:val="single"/>
                <w:lang w:val="id-ID"/>
              </w:rPr>
              <w:t xml:space="preserve"> 222117029</w:t>
            </w:r>
          </w:p>
          <w:p w14:paraId="2A6BA9CE" w14:textId="77777777" w:rsidR="00C53F2C" w:rsidRPr="00C53F2C" w:rsidRDefault="00C53F2C" w:rsidP="00C53F2C">
            <w:pPr>
              <w:pStyle w:val="STTSNormalCover"/>
              <w:rPr>
                <w:highlight w:val="yellow"/>
                <w:u w:val="single"/>
                <w:lang w:val="en-ID"/>
              </w:rPr>
            </w:pPr>
            <w:r w:rsidRPr="00C53F2C">
              <w:rPr>
                <w:highlight w:val="yellow"/>
                <w:u w:val="single"/>
              </w:rPr>
              <w:t>R</w:t>
            </w:r>
            <w:r w:rsidRPr="00C53F2C">
              <w:rPr>
                <w:highlight w:val="yellow"/>
                <w:u w:val="single"/>
                <w:lang w:val="id-ID"/>
              </w:rPr>
              <w:t xml:space="preserve">eynard </w:t>
            </w:r>
            <w:r w:rsidRPr="00C53F2C">
              <w:rPr>
                <w:highlight w:val="yellow"/>
                <w:u w:val="single"/>
              </w:rPr>
              <w:t>K</w:t>
            </w:r>
            <w:r w:rsidRPr="00C53F2C">
              <w:rPr>
                <w:highlight w:val="yellow"/>
                <w:u w:val="single"/>
                <w:lang w:val="id-ID"/>
              </w:rPr>
              <w:t xml:space="preserve">amadjaja </w:t>
            </w:r>
            <w:r w:rsidRPr="00C53F2C">
              <w:rPr>
                <w:highlight w:val="yellow"/>
                <w:u w:val="single"/>
              </w:rPr>
              <w:t xml:space="preserve">- </w:t>
            </w:r>
            <w:r w:rsidRPr="00C53F2C">
              <w:rPr>
                <w:highlight w:val="yellow"/>
                <w:u w:val="single"/>
                <w:lang w:val="id-ID"/>
              </w:rPr>
              <w:t xml:space="preserve">222117054 </w:t>
            </w:r>
          </w:p>
          <w:p w14:paraId="7F5DFB94" w14:textId="77777777" w:rsidR="00C53F2C" w:rsidRDefault="00C53F2C" w:rsidP="00C53F2C">
            <w:pPr>
              <w:pStyle w:val="STTSNormalCover"/>
              <w:rPr>
                <w:highlight w:val="yellow"/>
                <w:u w:val="single"/>
                <w:lang w:val="id-ID"/>
              </w:rPr>
            </w:pPr>
            <w:r w:rsidRPr="00C53F2C">
              <w:rPr>
                <w:highlight w:val="yellow"/>
                <w:u w:val="single"/>
              </w:rPr>
              <w:t>T</w:t>
            </w:r>
            <w:r w:rsidRPr="00C53F2C">
              <w:rPr>
                <w:highlight w:val="yellow"/>
                <w:u w:val="single"/>
                <w:lang w:val="id-ID"/>
              </w:rPr>
              <w:t xml:space="preserve">hio </w:t>
            </w:r>
            <w:r w:rsidRPr="00C53F2C">
              <w:rPr>
                <w:highlight w:val="yellow"/>
                <w:u w:val="single"/>
              </w:rPr>
              <w:t>R</w:t>
            </w:r>
            <w:r w:rsidRPr="00C53F2C">
              <w:rPr>
                <w:highlight w:val="yellow"/>
                <w:u w:val="single"/>
                <w:lang w:val="id-ID"/>
              </w:rPr>
              <w:t xml:space="preserve">ichcie </w:t>
            </w:r>
            <w:r w:rsidRPr="00C53F2C">
              <w:rPr>
                <w:highlight w:val="yellow"/>
                <w:u w:val="single"/>
              </w:rPr>
              <w:t>T</w:t>
            </w:r>
            <w:r w:rsidRPr="00C53F2C">
              <w:rPr>
                <w:highlight w:val="yellow"/>
                <w:u w:val="single"/>
                <w:lang w:val="id-ID"/>
              </w:rPr>
              <w:t>umundo</w:t>
            </w:r>
            <w:r w:rsidRPr="00C53F2C">
              <w:rPr>
                <w:highlight w:val="yellow"/>
                <w:u w:val="single"/>
              </w:rPr>
              <w:t xml:space="preserve"> -</w:t>
            </w:r>
            <w:r w:rsidRPr="00C53F2C">
              <w:rPr>
                <w:highlight w:val="yellow"/>
                <w:u w:val="single"/>
                <w:lang w:val="id-ID"/>
              </w:rPr>
              <w:t xml:space="preserve"> 222117065</w:t>
            </w:r>
          </w:p>
          <w:p w14:paraId="445F06B3" w14:textId="77777777" w:rsidR="00C53F2C" w:rsidRPr="00C53F2C" w:rsidRDefault="00C53F2C" w:rsidP="00C53F2C">
            <w:pPr>
              <w:pStyle w:val="STTSNormalCover"/>
              <w:rPr>
                <w:highlight w:val="yellow"/>
                <w:u w:val="single"/>
                <w:lang w:val="en-ID"/>
              </w:rPr>
            </w:pPr>
          </w:p>
          <w:p w14:paraId="3DBB1216" w14:textId="77777777" w:rsidR="00A15005" w:rsidRDefault="00A15005" w:rsidP="00236E00">
            <w:pPr>
              <w:pStyle w:val="STTSNormalCover"/>
              <w:rPr>
                <w:highlight w:val="yellow"/>
                <w:u w:val="single"/>
              </w:rPr>
            </w:pPr>
          </w:p>
          <w:p w14:paraId="54915422" w14:textId="77777777" w:rsidR="00A15005" w:rsidRDefault="00A15005" w:rsidP="00236E00">
            <w:pPr>
              <w:pStyle w:val="STTSNormalCover"/>
              <w:rPr>
                <w:highlight w:val="yellow"/>
                <w:u w:val="single"/>
              </w:rPr>
            </w:pPr>
          </w:p>
          <w:p w14:paraId="2ED3127C" w14:textId="77777777" w:rsidR="002E4968" w:rsidRDefault="002E4968" w:rsidP="00236E00">
            <w:pPr>
              <w:pStyle w:val="STTSNormalCover"/>
              <w:rPr>
                <w:highlight w:val="yellow"/>
              </w:rPr>
            </w:pPr>
          </w:p>
          <w:p w14:paraId="75CAE3F5" w14:textId="2826D9E8" w:rsidR="00C522C4" w:rsidRPr="002E4968" w:rsidRDefault="00C522C4" w:rsidP="00236E00">
            <w:pPr>
              <w:pStyle w:val="STTSNormalCover"/>
              <w:rPr>
                <w:highlight w:val="yellow"/>
              </w:rPr>
            </w:pPr>
          </w:p>
        </w:tc>
      </w:tr>
      <w:tr w:rsidR="00C522C4" w14:paraId="30573816" w14:textId="77777777" w:rsidTr="00892261">
        <w:trPr>
          <w:trHeight w:hRule="exact" w:val="2835"/>
        </w:trPr>
        <w:tc>
          <w:tcPr>
            <w:tcW w:w="8154" w:type="dxa"/>
          </w:tcPr>
          <w:p w14:paraId="0F4D6FDD" w14:textId="77777777" w:rsidR="00C53F2C" w:rsidRDefault="00C53F2C" w:rsidP="00C522C4">
            <w:pPr>
              <w:pStyle w:val="STTSNormalCover"/>
            </w:pPr>
          </w:p>
          <w:p w14:paraId="4FEDAE56" w14:textId="77777777" w:rsidR="007720A6" w:rsidRDefault="007720A6" w:rsidP="00C522C4">
            <w:pPr>
              <w:pStyle w:val="STTSNormalCover"/>
            </w:pPr>
          </w:p>
          <w:p w14:paraId="5B95C2BB" w14:textId="3B01D24D" w:rsidR="00C522C4" w:rsidRDefault="00C522C4" w:rsidP="00C522C4">
            <w:pPr>
              <w:pStyle w:val="STTSNormalCover"/>
            </w:pPr>
            <w:r>
              <w:t xml:space="preserve">PROGRAM STUDI </w:t>
            </w:r>
            <w:r w:rsidR="00C53F2C">
              <w:t>INFORMATIKA</w:t>
            </w:r>
          </w:p>
          <w:p w14:paraId="45A9E77D" w14:textId="77777777" w:rsidR="00C522C4" w:rsidRDefault="00C522C4" w:rsidP="00C522C4">
            <w:pPr>
              <w:pStyle w:val="STTSNormalCover"/>
            </w:pPr>
            <w:r>
              <w:t>INSTITUT SAINS DAN TEKNOLOGI TERPADU SURABAYA</w:t>
            </w:r>
          </w:p>
          <w:p w14:paraId="22229169" w14:textId="77777777" w:rsidR="00C522C4" w:rsidRDefault="00C522C4" w:rsidP="00C522C4">
            <w:pPr>
              <w:pStyle w:val="STTSNormalCover"/>
            </w:pPr>
            <w:r>
              <w:t>SURABAYA</w:t>
            </w:r>
          </w:p>
          <w:p w14:paraId="23312B4F" w14:textId="4882B3C7" w:rsidR="00C522C4" w:rsidRDefault="008B0653" w:rsidP="00C522C4">
            <w:pPr>
              <w:pStyle w:val="STTSNormalCover"/>
            </w:pPr>
            <w:r>
              <w:t>202</w:t>
            </w:r>
            <w:r w:rsidR="00C53F2C">
              <w:t>5</w:t>
            </w:r>
          </w:p>
        </w:tc>
      </w:tr>
    </w:tbl>
    <w:p w14:paraId="04D7B106" w14:textId="77777777" w:rsidR="005E6C51" w:rsidRDefault="005E6C51" w:rsidP="00D05AA0">
      <w:pPr>
        <w:pStyle w:val="STTSNormalDaftarIsi"/>
        <w:tabs>
          <w:tab w:val="left" w:pos="709"/>
          <w:tab w:val="right" w:leader="dot" w:pos="7230"/>
          <w:tab w:val="right" w:pos="8222"/>
        </w:tabs>
        <w:sectPr w:rsidR="005E6C51" w:rsidSect="00C22F25">
          <w:headerReference w:type="default" r:id="rId9"/>
          <w:footerReference w:type="default" r:id="rId10"/>
          <w:footerReference w:type="first" r:id="rId11"/>
          <w:pgSz w:w="11907" w:h="16840" w:code="9"/>
          <w:pgMar w:top="2268" w:right="1701" w:bottom="1701" w:left="2268" w:header="1418" w:footer="851" w:gutter="0"/>
          <w:pgNumType w:fmt="lowerRoman"/>
          <w:cols w:space="720"/>
          <w:docGrid w:linePitch="360"/>
        </w:sectPr>
      </w:pPr>
    </w:p>
    <w:p w14:paraId="0F85992E" w14:textId="662E616D" w:rsidR="00165D7D" w:rsidRDefault="00F044C2" w:rsidP="00F044C2">
      <w:pPr>
        <w:pStyle w:val="STTSJudulBab"/>
      </w:pPr>
      <w:r>
        <w:lastRenderedPageBreak/>
        <w:t>ANALISA GAME</w:t>
      </w:r>
    </w:p>
    <w:p w14:paraId="16F9ACAF" w14:textId="77777777" w:rsidR="00F044C2" w:rsidRDefault="00F044C2" w:rsidP="00F044C2"/>
    <w:p w14:paraId="13522446" w14:textId="7CA74D34" w:rsidR="00165D7D" w:rsidRDefault="00F044C2" w:rsidP="00F044C2">
      <w:pPr>
        <w:pStyle w:val="STTSJudulSubBab"/>
        <w:numPr>
          <w:ilvl w:val="0"/>
          <w:numId w:val="1"/>
        </w:numPr>
        <w:ind w:left="709" w:hanging="709"/>
      </w:pPr>
      <w:r>
        <w:t>Celeste</w:t>
      </w:r>
    </w:p>
    <w:p w14:paraId="21445E89" w14:textId="0F7610B5" w:rsidR="008825CD" w:rsidRDefault="00AC5218" w:rsidP="00F044C2">
      <w:r w:rsidRPr="00AC5218">
        <w:drawing>
          <wp:anchor distT="0" distB="0" distL="114300" distR="114300" simplePos="0" relativeHeight="251658240" behindDoc="0" locked="0" layoutInCell="1" allowOverlap="1" wp14:anchorId="60C41F2B" wp14:editId="2E154BE0">
            <wp:simplePos x="0" y="0"/>
            <wp:positionH relativeFrom="column">
              <wp:posOffset>3102610</wp:posOffset>
            </wp:positionH>
            <wp:positionV relativeFrom="paragraph">
              <wp:posOffset>78105</wp:posOffset>
            </wp:positionV>
            <wp:extent cx="1882140" cy="1882140"/>
            <wp:effectExtent l="0" t="0" r="3810" b="3810"/>
            <wp:wrapSquare wrapText="bothSides"/>
            <wp:docPr id="7" name="Picture 2" descr="Celeste | Download and Buy Today - Epic Games Store">
              <a:extLst xmlns:a="http://schemas.openxmlformats.org/drawingml/2006/main">
                <a:ext uri="{FF2B5EF4-FFF2-40B4-BE49-F238E27FC236}">
                  <a16:creationId xmlns:a16="http://schemas.microsoft.com/office/drawing/2014/main" id="{33B30F95-BB3E-1080-1D08-D7A67D5F5B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Celeste | Download and Buy Today - Epic Games Store">
                      <a:extLst>
                        <a:ext uri="{FF2B5EF4-FFF2-40B4-BE49-F238E27FC236}">
                          <a16:creationId xmlns:a16="http://schemas.microsoft.com/office/drawing/2014/main" id="{33B30F95-BB3E-1080-1D08-D7A67D5F5B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8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4C2" w:rsidRPr="00F044C2">
        <w:t xml:space="preserve">Dalam </w:t>
      </w:r>
      <w:proofErr w:type="spellStart"/>
      <w:r w:rsidR="00F044C2" w:rsidRPr="00F044C2">
        <w:t>pengembangan</w:t>
      </w:r>
      <w:proofErr w:type="spellEnd"/>
      <w:r w:rsidR="00F044C2" w:rsidRPr="00F044C2">
        <w:t xml:space="preserve"> </w:t>
      </w:r>
      <w:proofErr w:type="spellStart"/>
      <w:r w:rsidR="00F044C2" w:rsidRPr="00F044C2">
        <w:t>proyek</w:t>
      </w:r>
      <w:proofErr w:type="spellEnd"/>
      <w:r w:rsidR="00F044C2" w:rsidRPr="00F044C2">
        <w:t xml:space="preserve"> game </w:t>
      </w:r>
      <w:proofErr w:type="spellStart"/>
      <w:r w:rsidR="00F044C2" w:rsidRPr="00F044C2">
        <w:t>ini</w:t>
      </w:r>
      <w:proofErr w:type="spellEnd"/>
      <w:r w:rsidR="00F044C2" w:rsidRPr="00F044C2">
        <w:t xml:space="preserve">, </w:t>
      </w:r>
      <w:proofErr w:type="spellStart"/>
      <w:r w:rsidR="00F044C2" w:rsidRPr="00F044C2">
        <w:t>elemen</w:t>
      </w:r>
      <w:proofErr w:type="spellEnd"/>
      <w:r w:rsidR="00F044C2" w:rsidRPr="00F044C2">
        <w:t xml:space="preserve"> platforming </w:t>
      </w:r>
      <w:proofErr w:type="spellStart"/>
      <w:r w:rsidR="00F044C2" w:rsidRPr="00F044C2">
        <w:t>akan</w:t>
      </w:r>
      <w:proofErr w:type="spellEnd"/>
      <w:r w:rsidR="00F044C2" w:rsidRPr="00F044C2">
        <w:t xml:space="preserve"> </w:t>
      </w:r>
      <w:proofErr w:type="spellStart"/>
      <w:r w:rsidR="00F044C2" w:rsidRPr="00F044C2">
        <w:t>mereferensikan</w:t>
      </w:r>
      <w:proofErr w:type="spellEnd"/>
      <w:r w:rsidR="00F044C2" w:rsidRPr="00F044C2">
        <w:t xml:space="preserve"> </w:t>
      </w:r>
      <w:proofErr w:type="spellStart"/>
      <w:r w:rsidR="00F044C2" w:rsidRPr="00F044C2">
        <w:t>mekanik</w:t>
      </w:r>
      <w:proofErr w:type="spellEnd"/>
      <w:r w:rsidR="00F044C2" w:rsidRPr="00F044C2">
        <w:t xml:space="preserve">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Celeste</w:t>
      </w:r>
      <w:r w:rsidR="00F044C2" w:rsidRPr="00F044C2">
        <w:t xml:space="preserve">, </w:t>
      </w:r>
      <w:proofErr w:type="spellStart"/>
      <w:r w:rsidR="00F044C2" w:rsidRPr="00F044C2">
        <w:t>sebuah</w:t>
      </w:r>
      <w:proofErr w:type="spellEnd"/>
      <w:r w:rsidR="00F044C2" w:rsidRPr="00F044C2">
        <w:t xml:space="preserve"> game pixel art </w:t>
      </w:r>
      <w:proofErr w:type="spellStart"/>
      <w:r w:rsidR="00F044C2" w:rsidRPr="00F044C2">
        <w:t>bergenre</w:t>
      </w:r>
      <w:proofErr w:type="spellEnd"/>
      <w:r w:rsidR="00F044C2" w:rsidRPr="00F044C2">
        <w:t xml:space="preserve"> platformer yang </w:t>
      </w:r>
      <w:proofErr w:type="spellStart"/>
      <w:r w:rsidR="00F044C2" w:rsidRPr="00F044C2">
        <w:t>dikenal</w:t>
      </w:r>
      <w:proofErr w:type="spellEnd"/>
      <w:r w:rsidR="00F044C2" w:rsidRPr="00F044C2">
        <w:t xml:space="preserve">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desain</w:t>
      </w:r>
      <w:proofErr w:type="spellEnd"/>
      <w:r w:rsidR="00F044C2" w:rsidRPr="00F044C2">
        <w:t xml:space="preserve"> level yang </w:t>
      </w:r>
      <w:proofErr w:type="spellStart"/>
      <w:r w:rsidR="00F044C2" w:rsidRPr="00F044C2">
        <w:t>menantang</w:t>
      </w:r>
      <w:proofErr w:type="spellEnd"/>
      <w:r w:rsidR="00F044C2" w:rsidRPr="00F044C2">
        <w:t xml:space="preserve">, </w:t>
      </w:r>
      <w:proofErr w:type="spellStart"/>
      <w:r w:rsidR="00F044C2" w:rsidRPr="00F044C2">
        <w:t>kontrol</w:t>
      </w:r>
      <w:proofErr w:type="spellEnd"/>
      <w:r w:rsidR="00F044C2" w:rsidRPr="00F044C2">
        <w:t xml:space="preserve"> </w:t>
      </w:r>
      <w:proofErr w:type="spellStart"/>
      <w:r w:rsidR="00F044C2" w:rsidRPr="00F044C2">
        <w:t>karakter</w:t>
      </w:r>
      <w:proofErr w:type="spellEnd"/>
      <w:r w:rsidR="00F044C2" w:rsidRPr="00F044C2">
        <w:t xml:space="preserve"> yang </w:t>
      </w:r>
      <w:proofErr w:type="spellStart"/>
      <w:r w:rsidR="00F044C2" w:rsidRPr="00F044C2">
        <w:t>responsif</w:t>
      </w:r>
      <w:proofErr w:type="spellEnd"/>
      <w:r w:rsidR="00F044C2" w:rsidRPr="00F044C2">
        <w:t xml:space="preserve">, dan </w:t>
      </w:r>
      <w:proofErr w:type="spellStart"/>
      <w:r w:rsidR="00F044C2" w:rsidRPr="00F044C2">
        <w:t>pengalaman</w:t>
      </w:r>
      <w:proofErr w:type="spellEnd"/>
      <w:r w:rsidR="00F044C2" w:rsidRPr="00F044C2">
        <w:t xml:space="preserve"> </w:t>
      </w:r>
      <w:proofErr w:type="spellStart"/>
      <w:r w:rsidR="00F044C2" w:rsidRPr="00F044C2">
        <w:t>bermain</w:t>
      </w:r>
      <w:proofErr w:type="spellEnd"/>
      <w:r w:rsidR="00F044C2" w:rsidRPr="00F044C2">
        <w:t xml:space="preserve"> yang </w:t>
      </w:r>
      <w:proofErr w:type="spellStart"/>
      <w:r w:rsidR="00F044C2" w:rsidRPr="00F044C2">
        <w:t>memacu</w:t>
      </w:r>
      <w:proofErr w:type="spellEnd"/>
      <w:r w:rsidR="00F044C2" w:rsidRPr="00F044C2">
        <w:t xml:space="preserve"> </w:t>
      </w:r>
      <w:proofErr w:type="spellStart"/>
      <w:r w:rsidR="00F044C2" w:rsidRPr="00F044C2">
        <w:t>keterampilan</w:t>
      </w:r>
      <w:proofErr w:type="spellEnd"/>
      <w:r w:rsidR="00F044C2" w:rsidRPr="00F044C2">
        <w:t xml:space="preserve"> </w:t>
      </w:r>
      <w:proofErr w:type="spellStart"/>
      <w:r w:rsidR="00F044C2" w:rsidRPr="00F044C2">
        <w:t>pemain</w:t>
      </w:r>
      <w:proofErr w:type="spellEnd"/>
      <w:r w:rsidR="00F044C2" w:rsidRPr="00F044C2">
        <w:t xml:space="preserve">. </w:t>
      </w:r>
      <w:r w:rsidR="00F044C2" w:rsidRPr="00F044C2">
        <w:rPr>
          <w:i/>
          <w:iCs/>
        </w:rPr>
        <w:t>Celeste</w:t>
      </w:r>
      <w:r w:rsidR="00F044C2" w:rsidRPr="00F044C2">
        <w:t xml:space="preserve"> </w:t>
      </w:r>
      <w:proofErr w:type="spellStart"/>
      <w:r w:rsidR="00F044C2" w:rsidRPr="00F044C2">
        <w:t>menjadi</w:t>
      </w:r>
      <w:proofErr w:type="spellEnd"/>
      <w:r w:rsidR="00F044C2" w:rsidRPr="00F044C2">
        <w:t xml:space="preserve"> </w:t>
      </w:r>
      <w:proofErr w:type="spellStart"/>
      <w:r w:rsidR="00F044C2" w:rsidRPr="00F044C2">
        <w:t>acuan</w:t>
      </w:r>
      <w:proofErr w:type="spellEnd"/>
      <w:r w:rsidR="00F044C2" w:rsidRPr="00F044C2">
        <w:t xml:space="preserve"> </w:t>
      </w:r>
      <w:proofErr w:type="spellStart"/>
      <w:r w:rsidR="00F044C2" w:rsidRPr="00F044C2">
        <w:t>utama</w:t>
      </w:r>
      <w:proofErr w:type="spellEnd"/>
      <w:r w:rsidR="00F044C2" w:rsidRPr="00F044C2">
        <w:t xml:space="preserve"> </w:t>
      </w:r>
      <w:proofErr w:type="spellStart"/>
      <w:r w:rsidR="00F044C2" w:rsidRPr="00F044C2">
        <w:t>karena</w:t>
      </w:r>
      <w:proofErr w:type="spellEnd"/>
      <w:r w:rsidR="00F044C2" w:rsidRPr="00F044C2">
        <w:t xml:space="preserve"> </w:t>
      </w:r>
      <w:proofErr w:type="spellStart"/>
      <w:r w:rsidR="00F044C2" w:rsidRPr="00F044C2">
        <w:t>kemampuannya</w:t>
      </w:r>
      <w:proofErr w:type="spellEnd"/>
      <w:r w:rsidR="00F044C2" w:rsidRPr="00F044C2">
        <w:t xml:space="preserve"> </w:t>
      </w:r>
      <w:proofErr w:type="spellStart"/>
      <w:r w:rsidR="00F044C2" w:rsidRPr="00F044C2">
        <w:t>menghadirkan</w:t>
      </w:r>
      <w:proofErr w:type="spellEnd"/>
      <w:r w:rsidR="00F044C2" w:rsidRPr="00F044C2">
        <w:t xml:space="preserve"> </w:t>
      </w:r>
      <w:proofErr w:type="spellStart"/>
      <w:r w:rsidR="00F044C2" w:rsidRPr="00F044C2">
        <w:t>tantangan</w:t>
      </w:r>
      <w:proofErr w:type="spellEnd"/>
      <w:r w:rsidR="00F044C2" w:rsidRPr="00F044C2">
        <w:t xml:space="preserve"> </w:t>
      </w:r>
      <w:proofErr w:type="spellStart"/>
      <w:r w:rsidR="00F044C2" w:rsidRPr="00F044C2">
        <w:t>tanpa</w:t>
      </w:r>
      <w:proofErr w:type="spellEnd"/>
      <w:r w:rsidR="00F044C2" w:rsidRPr="00F044C2">
        <w:t xml:space="preserve"> </w:t>
      </w:r>
      <w:proofErr w:type="spellStart"/>
      <w:r w:rsidR="00F044C2" w:rsidRPr="00F044C2">
        <w:t>mengorbankan</w:t>
      </w:r>
      <w:proofErr w:type="spellEnd"/>
      <w:r w:rsidR="00F044C2" w:rsidRPr="00F044C2">
        <w:t xml:space="preserve"> rasa </w:t>
      </w:r>
      <w:proofErr w:type="spellStart"/>
      <w:r w:rsidR="00F044C2" w:rsidRPr="00F044C2">
        <w:t>adil</w:t>
      </w:r>
      <w:proofErr w:type="spellEnd"/>
      <w:r w:rsidR="00F044C2" w:rsidRPr="00F044C2">
        <w:t xml:space="preserve"> dan </w:t>
      </w:r>
      <w:proofErr w:type="spellStart"/>
      <w:r w:rsidR="00F044C2" w:rsidRPr="00F044C2">
        <w:t>kepuasan</w:t>
      </w:r>
      <w:proofErr w:type="spellEnd"/>
      <w:r w:rsidR="00F044C2" w:rsidRPr="00F044C2">
        <w:t xml:space="preserve"> </w:t>
      </w:r>
      <w:proofErr w:type="spellStart"/>
      <w:r w:rsidR="00F044C2" w:rsidRPr="00F044C2">
        <w:t>dalam</w:t>
      </w:r>
      <w:proofErr w:type="spellEnd"/>
      <w:r w:rsidR="00F044C2" w:rsidRPr="00F044C2">
        <w:t xml:space="preserve"> </w:t>
      </w:r>
      <w:proofErr w:type="spellStart"/>
      <w:r w:rsidR="00F044C2" w:rsidRPr="00F044C2">
        <w:t>menyelesaikan</w:t>
      </w:r>
      <w:proofErr w:type="spellEnd"/>
      <w:r w:rsidR="00F044C2" w:rsidRPr="00F044C2">
        <w:t xml:space="preserve"> </w:t>
      </w:r>
      <w:proofErr w:type="spellStart"/>
      <w:r w:rsidR="00F044C2" w:rsidRPr="00F044C2">
        <w:t>setiap</w:t>
      </w:r>
      <w:proofErr w:type="spellEnd"/>
      <w:r w:rsidR="00F044C2" w:rsidRPr="00F044C2">
        <w:t xml:space="preserve"> </w:t>
      </w:r>
      <w:proofErr w:type="spellStart"/>
      <w:r w:rsidR="00F044C2" w:rsidRPr="00F044C2">
        <w:t>rintangan</w:t>
      </w:r>
      <w:proofErr w:type="spellEnd"/>
      <w:r w:rsidR="00F044C2" w:rsidRPr="00F044C2">
        <w:t xml:space="preserve">.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mengadaptasi</w:t>
      </w:r>
      <w:proofErr w:type="spellEnd"/>
      <w:r w:rsidR="00F044C2" w:rsidRPr="00F044C2">
        <w:t xml:space="preserve"> </w:t>
      </w:r>
      <w:proofErr w:type="spellStart"/>
      <w:r w:rsidR="00F044C2" w:rsidRPr="00F044C2">
        <w:t>gaya</w:t>
      </w:r>
      <w:proofErr w:type="spellEnd"/>
      <w:r w:rsidR="00F044C2" w:rsidRPr="00F044C2">
        <w:t xml:space="preserve"> platforming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Celeste</w:t>
      </w:r>
      <w:r w:rsidR="00F044C2" w:rsidRPr="00F044C2">
        <w:t xml:space="preserve">, game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akan</w:t>
      </w:r>
      <w:proofErr w:type="spellEnd"/>
      <w:r w:rsidR="00F044C2" w:rsidRPr="00F044C2">
        <w:t xml:space="preserve"> </w:t>
      </w:r>
      <w:proofErr w:type="spellStart"/>
      <w:r w:rsidR="00F044C2" w:rsidRPr="00F044C2">
        <w:t>menghadirkan</w:t>
      </w:r>
      <w:proofErr w:type="spellEnd"/>
      <w:r w:rsidR="00F044C2" w:rsidRPr="00F044C2">
        <w:t xml:space="preserve"> gameplay yang </w:t>
      </w:r>
      <w:proofErr w:type="spellStart"/>
      <w:r w:rsidR="00F044C2" w:rsidRPr="00F044C2">
        <w:t>fokus</w:t>
      </w:r>
      <w:proofErr w:type="spellEnd"/>
      <w:r w:rsidR="00F044C2" w:rsidRPr="00F044C2">
        <w:t xml:space="preserve"> pada </w:t>
      </w:r>
      <w:proofErr w:type="spellStart"/>
      <w:r w:rsidR="00F044C2" w:rsidRPr="00F044C2">
        <w:t>ketepatan</w:t>
      </w:r>
      <w:proofErr w:type="spellEnd"/>
      <w:r w:rsidR="00F044C2" w:rsidRPr="00F044C2">
        <w:t xml:space="preserve"> </w:t>
      </w:r>
      <w:proofErr w:type="spellStart"/>
      <w:r w:rsidR="00F044C2" w:rsidRPr="00F044C2">
        <w:t>gerakan</w:t>
      </w:r>
      <w:proofErr w:type="spellEnd"/>
      <w:r w:rsidR="00F044C2" w:rsidRPr="00F044C2">
        <w:t xml:space="preserve">, </w:t>
      </w:r>
      <w:proofErr w:type="spellStart"/>
      <w:r w:rsidR="00F044C2" w:rsidRPr="00F044C2">
        <w:t>tantangan</w:t>
      </w:r>
      <w:proofErr w:type="spellEnd"/>
      <w:r w:rsidR="00F044C2" w:rsidRPr="00F044C2">
        <w:t xml:space="preserve"> </w:t>
      </w:r>
      <w:proofErr w:type="spellStart"/>
      <w:r w:rsidR="00F044C2" w:rsidRPr="00F044C2">
        <w:t>berbasis</w:t>
      </w:r>
      <w:proofErr w:type="spellEnd"/>
      <w:r w:rsidR="00F044C2" w:rsidRPr="00F044C2">
        <w:t xml:space="preserve"> timing, </w:t>
      </w:r>
      <w:proofErr w:type="spellStart"/>
      <w:r w:rsidR="00F044C2" w:rsidRPr="00F044C2">
        <w:t>serta</w:t>
      </w:r>
      <w:proofErr w:type="spellEnd"/>
      <w:r w:rsidR="00F044C2" w:rsidRPr="00F044C2">
        <w:t xml:space="preserve"> </w:t>
      </w:r>
      <w:proofErr w:type="spellStart"/>
      <w:r w:rsidR="00F044C2" w:rsidRPr="00F044C2">
        <w:t>navigasi</w:t>
      </w:r>
      <w:proofErr w:type="spellEnd"/>
      <w:r w:rsidR="00F044C2" w:rsidRPr="00F044C2">
        <w:t xml:space="preserve"> </w:t>
      </w:r>
      <w:proofErr w:type="spellStart"/>
      <w:r w:rsidR="00F044C2" w:rsidRPr="00F044C2">
        <w:t>lingkungan</w:t>
      </w:r>
      <w:proofErr w:type="spellEnd"/>
      <w:r w:rsidR="00F044C2" w:rsidRPr="00F044C2">
        <w:t xml:space="preserve"> yang </w:t>
      </w:r>
      <w:proofErr w:type="spellStart"/>
      <w:r w:rsidR="00F044C2" w:rsidRPr="00F044C2">
        <w:t>kompleks</w:t>
      </w:r>
      <w:proofErr w:type="spellEnd"/>
      <w:r w:rsidR="00F044C2" w:rsidRPr="00F044C2">
        <w:t xml:space="preserve"> </w:t>
      </w:r>
      <w:proofErr w:type="spellStart"/>
      <w:r w:rsidR="00F044C2" w:rsidRPr="00F044C2">
        <w:t>namun</w:t>
      </w:r>
      <w:proofErr w:type="spellEnd"/>
      <w:r w:rsidR="00F044C2" w:rsidRPr="00F044C2">
        <w:t xml:space="preserve"> </w:t>
      </w:r>
      <w:proofErr w:type="spellStart"/>
      <w:r w:rsidR="00F044C2" w:rsidRPr="00F044C2">
        <w:t>memuaskan</w:t>
      </w:r>
      <w:proofErr w:type="spellEnd"/>
      <w:r w:rsidR="00F044C2" w:rsidRPr="00F044C2">
        <w:t>.</w:t>
      </w:r>
    </w:p>
    <w:p w14:paraId="21ECBDCF" w14:textId="78BDA94E" w:rsidR="004C54C6" w:rsidRDefault="00F044C2" w:rsidP="000A5753">
      <w:pPr>
        <w:pStyle w:val="STTSJudulSubBab"/>
        <w:numPr>
          <w:ilvl w:val="0"/>
          <w:numId w:val="1"/>
        </w:numPr>
        <w:ind w:left="709" w:hanging="709"/>
      </w:pPr>
      <w:r>
        <w:t>Dead Cells</w:t>
      </w:r>
    </w:p>
    <w:p w14:paraId="1EC697A4" w14:textId="4EA4A7A0" w:rsidR="00204CC0" w:rsidRDefault="00AC5218" w:rsidP="00AC5218">
      <w:r w:rsidRPr="00AC5218">
        <w:drawing>
          <wp:anchor distT="0" distB="0" distL="114300" distR="114300" simplePos="0" relativeHeight="251659264" behindDoc="0" locked="0" layoutInCell="1" allowOverlap="1" wp14:anchorId="68B44EBF" wp14:editId="296BF7FC">
            <wp:simplePos x="0" y="0"/>
            <wp:positionH relativeFrom="column">
              <wp:posOffset>3148330</wp:posOffset>
            </wp:positionH>
            <wp:positionV relativeFrom="paragraph">
              <wp:posOffset>34925</wp:posOffset>
            </wp:positionV>
            <wp:extent cx="1805940" cy="1805940"/>
            <wp:effectExtent l="0" t="0" r="3810" b="3810"/>
            <wp:wrapSquare wrapText="bothSides"/>
            <wp:docPr id="5" name="Picture 2" descr="Dead Cells - IGN">
              <a:extLst xmlns:a="http://schemas.openxmlformats.org/drawingml/2006/main">
                <a:ext uri="{FF2B5EF4-FFF2-40B4-BE49-F238E27FC236}">
                  <a16:creationId xmlns:a16="http://schemas.microsoft.com/office/drawing/2014/main" id="{D3654044-2688-6B83-1691-82FC97AA5B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Dead Cells - IGN">
                      <a:extLst>
                        <a:ext uri="{FF2B5EF4-FFF2-40B4-BE49-F238E27FC236}">
                          <a16:creationId xmlns:a16="http://schemas.microsoft.com/office/drawing/2014/main" id="{D3654044-2688-6B83-1691-82FC97AA5BF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4C2" w:rsidRPr="00F044C2">
        <w:t xml:space="preserve">Dalam </w:t>
      </w:r>
      <w:proofErr w:type="spellStart"/>
      <w:r w:rsidR="00F044C2" w:rsidRPr="00F044C2">
        <w:t>aspek</w:t>
      </w:r>
      <w:proofErr w:type="spellEnd"/>
      <w:r w:rsidR="00F044C2" w:rsidRPr="00F044C2">
        <w:t xml:space="preserve"> </w:t>
      </w:r>
      <w:proofErr w:type="spellStart"/>
      <w:r w:rsidR="00F044C2" w:rsidRPr="00F044C2">
        <w:t>gaya</w:t>
      </w:r>
      <w:proofErr w:type="spellEnd"/>
      <w:r w:rsidR="00F044C2" w:rsidRPr="00F044C2">
        <w:t xml:space="preserve"> visual dan </w:t>
      </w:r>
      <w:proofErr w:type="spellStart"/>
      <w:r w:rsidR="00F044C2" w:rsidRPr="00F044C2">
        <w:t>struktur</w:t>
      </w:r>
      <w:proofErr w:type="spellEnd"/>
      <w:r w:rsidR="00F044C2" w:rsidRPr="00F044C2">
        <w:t xml:space="preserve"> </w:t>
      </w:r>
      <w:proofErr w:type="spellStart"/>
      <w:r w:rsidR="00F044C2" w:rsidRPr="00F044C2">
        <w:t>permainan</w:t>
      </w:r>
      <w:proofErr w:type="spellEnd"/>
      <w:r w:rsidR="00F044C2" w:rsidRPr="00F044C2">
        <w:t xml:space="preserve">, </w:t>
      </w:r>
      <w:proofErr w:type="spellStart"/>
      <w:r w:rsidR="00F044C2" w:rsidRPr="00F044C2">
        <w:t>proyek</w:t>
      </w:r>
      <w:proofErr w:type="spellEnd"/>
      <w:r w:rsidR="00F044C2" w:rsidRPr="00F044C2">
        <w:t xml:space="preserve"> game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mengambil</w:t>
      </w:r>
      <w:proofErr w:type="spellEnd"/>
      <w:r w:rsidR="00F044C2" w:rsidRPr="00F044C2">
        <w:t xml:space="preserve"> </w:t>
      </w:r>
      <w:proofErr w:type="spellStart"/>
      <w:r w:rsidR="00F044C2" w:rsidRPr="00F044C2">
        <w:t>referensi</w:t>
      </w:r>
      <w:proofErr w:type="spellEnd"/>
      <w:r w:rsidR="00F044C2" w:rsidRPr="00F044C2">
        <w:t xml:space="preserve">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Dead Cells</w:t>
      </w:r>
      <w:r w:rsidR="00F044C2" w:rsidRPr="00F044C2">
        <w:t xml:space="preserve">, </w:t>
      </w:r>
      <w:proofErr w:type="spellStart"/>
      <w:r w:rsidR="00F044C2" w:rsidRPr="00F044C2">
        <w:t>sebuah</w:t>
      </w:r>
      <w:proofErr w:type="spellEnd"/>
      <w:r w:rsidR="00F044C2" w:rsidRPr="00F044C2">
        <w:t xml:space="preserve"> game roguelike </w:t>
      </w:r>
      <w:proofErr w:type="spellStart"/>
      <w:r w:rsidR="00F044C2" w:rsidRPr="00F044C2">
        <w:t>sidescroller</w:t>
      </w:r>
      <w:proofErr w:type="spellEnd"/>
      <w:r w:rsidR="00F044C2" w:rsidRPr="00F044C2">
        <w:t xml:space="preserve"> yang </w:t>
      </w:r>
      <w:proofErr w:type="spellStart"/>
      <w:r w:rsidR="00F044C2" w:rsidRPr="00F044C2">
        <w:t>dikenal</w:t>
      </w:r>
      <w:proofErr w:type="spellEnd"/>
      <w:r w:rsidR="00F044C2" w:rsidRPr="00F044C2">
        <w:t xml:space="preserve">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artstyle</w:t>
      </w:r>
      <w:proofErr w:type="spellEnd"/>
      <w:r w:rsidR="00F044C2" w:rsidRPr="00F044C2">
        <w:t xml:space="preserve"> pixel art </w:t>
      </w:r>
      <w:proofErr w:type="spellStart"/>
      <w:r w:rsidR="00F044C2" w:rsidRPr="00F044C2">
        <w:t>bergaya</w:t>
      </w:r>
      <w:proofErr w:type="spellEnd"/>
      <w:r w:rsidR="00F044C2" w:rsidRPr="00F044C2">
        <w:t xml:space="preserve"> </w:t>
      </w:r>
      <w:proofErr w:type="spellStart"/>
      <w:r w:rsidR="00F044C2" w:rsidRPr="00F044C2">
        <w:t>gelap</w:t>
      </w:r>
      <w:proofErr w:type="spellEnd"/>
      <w:r w:rsidR="00F044C2" w:rsidRPr="00F044C2">
        <w:t xml:space="preserve"> dan </w:t>
      </w:r>
      <w:proofErr w:type="spellStart"/>
      <w:r w:rsidR="00F044C2" w:rsidRPr="00F044C2">
        <w:t>atmosferik</w:t>
      </w:r>
      <w:proofErr w:type="spellEnd"/>
      <w:r w:rsidR="00F044C2" w:rsidRPr="00F044C2">
        <w:t xml:space="preserve">. </w:t>
      </w:r>
      <w:proofErr w:type="spellStart"/>
      <w:r w:rsidR="00F044C2" w:rsidRPr="00F044C2">
        <w:t>Estetika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dark fantasy</w:t>
      </w:r>
      <w:r w:rsidR="00F044C2" w:rsidRPr="00F044C2">
        <w:t xml:space="preserve"> yang </w:t>
      </w:r>
      <w:proofErr w:type="spellStart"/>
      <w:r w:rsidR="00F044C2" w:rsidRPr="00F044C2">
        <w:t>dihadirkan</w:t>
      </w:r>
      <w:proofErr w:type="spellEnd"/>
      <w:r w:rsidR="00F044C2" w:rsidRPr="00F044C2">
        <w:t xml:space="preserve"> oleh </w:t>
      </w:r>
      <w:r w:rsidR="00F044C2" w:rsidRPr="00F044C2">
        <w:rPr>
          <w:i/>
          <w:iCs/>
        </w:rPr>
        <w:t>Dead Cells</w:t>
      </w:r>
      <w:r w:rsidR="00F044C2" w:rsidRPr="00F044C2">
        <w:t xml:space="preserve"> </w:t>
      </w:r>
      <w:proofErr w:type="spellStart"/>
      <w:r w:rsidR="00F044C2" w:rsidRPr="00F044C2">
        <w:t>menjadi</w:t>
      </w:r>
      <w:proofErr w:type="spellEnd"/>
      <w:r w:rsidR="00F044C2" w:rsidRPr="00F044C2">
        <w:t xml:space="preserve"> </w:t>
      </w:r>
      <w:proofErr w:type="spellStart"/>
      <w:r w:rsidR="00F044C2" w:rsidRPr="00F044C2">
        <w:t>inspirasi</w:t>
      </w:r>
      <w:proofErr w:type="spellEnd"/>
      <w:r w:rsidR="00F044C2" w:rsidRPr="00F044C2">
        <w:t xml:space="preserve"> </w:t>
      </w:r>
      <w:proofErr w:type="spellStart"/>
      <w:r w:rsidR="00F044C2" w:rsidRPr="00F044C2">
        <w:t>utama</w:t>
      </w:r>
      <w:proofErr w:type="spellEnd"/>
      <w:r w:rsidR="00F044C2" w:rsidRPr="00F044C2">
        <w:t xml:space="preserve"> </w:t>
      </w:r>
      <w:proofErr w:type="spellStart"/>
      <w:r w:rsidR="00F044C2" w:rsidRPr="00F044C2">
        <w:t>dalam</w:t>
      </w:r>
      <w:proofErr w:type="spellEnd"/>
      <w:r w:rsidR="00F044C2" w:rsidRPr="00F044C2">
        <w:t xml:space="preserve"> </w:t>
      </w:r>
      <w:proofErr w:type="spellStart"/>
      <w:r w:rsidR="00F044C2" w:rsidRPr="00F044C2">
        <w:t>menciptakan</w:t>
      </w:r>
      <w:proofErr w:type="spellEnd"/>
      <w:r w:rsidR="00F044C2" w:rsidRPr="00F044C2">
        <w:t xml:space="preserve"> </w:t>
      </w:r>
      <w:proofErr w:type="spellStart"/>
      <w:r w:rsidR="00F044C2" w:rsidRPr="00F044C2">
        <w:t>suasana</w:t>
      </w:r>
      <w:proofErr w:type="spellEnd"/>
      <w:r w:rsidR="00F044C2" w:rsidRPr="00F044C2">
        <w:t xml:space="preserve"> dunia game yang </w:t>
      </w:r>
      <w:proofErr w:type="spellStart"/>
      <w:r w:rsidR="00F044C2" w:rsidRPr="00F044C2">
        <w:t>misterius</w:t>
      </w:r>
      <w:proofErr w:type="spellEnd"/>
      <w:r w:rsidR="00F044C2" w:rsidRPr="00F044C2">
        <w:t xml:space="preserve"> dan </w:t>
      </w:r>
      <w:proofErr w:type="spellStart"/>
      <w:r w:rsidR="00F044C2" w:rsidRPr="00F044C2">
        <w:t>imersif</w:t>
      </w:r>
      <w:proofErr w:type="spellEnd"/>
      <w:r w:rsidR="00F044C2" w:rsidRPr="00F044C2">
        <w:t xml:space="preserve">. Selain </w:t>
      </w:r>
      <w:proofErr w:type="spellStart"/>
      <w:r w:rsidR="00F044C2" w:rsidRPr="00F044C2">
        <w:t>itu</w:t>
      </w:r>
      <w:proofErr w:type="spellEnd"/>
      <w:r w:rsidR="00F044C2" w:rsidRPr="00F044C2">
        <w:t xml:space="preserve">, </w:t>
      </w:r>
      <w:proofErr w:type="spellStart"/>
      <w:r w:rsidR="00F044C2" w:rsidRPr="00F044C2">
        <w:t>struktur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route map</w:t>
      </w:r>
      <w:r w:rsidR="00F044C2" w:rsidRPr="00F044C2">
        <w:t xml:space="preserve"> yang non-linear dan </w:t>
      </w:r>
      <w:proofErr w:type="spellStart"/>
      <w:r w:rsidR="00F044C2" w:rsidRPr="00F044C2">
        <w:t>bebas</w:t>
      </w:r>
      <w:proofErr w:type="spellEnd"/>
      <w:r w:rsidR="00F044C2" w:rsidRPr="00F044C2">
        <w:t xml:space="preserve"> juga </w:t>
      </w:r>
      <w:proofErr w:type="spellStart"/>
      <w:r w:rsidR="00F044C2" w:rsidRPr="00F044C2">
        <w:t>menjadi</w:t>
      </w:r>
      <w:proofErr w:type="spellEnd"/>
      <w:r w:rsidR="00F044C2" w:rsidRPr="00F044C2">
        <w:t xml:space="preserve"> </w:t>
      </w:r>
      <w:proofErr w:type="spellStart"/>
      <w:r w:rsidR="00F044C2" w:rsidRPr="00F044C2">
        <w:t>referensi</w:t>
      </w:r>
      <w:proofErr w:type="spellEnd"/>
      <w:r w:rsidR="00F044C2" w:rsidRPr="00F044C2">
        <w:t xml:space="preserve"> </w:t>
      </w:r>
      <w:proofErr w:type="spellStart"/>
      <w:r w:rsidR="00F044C2" w:rsidRPr="00F044C2">
        <w:t>dalam</w:t>
      </w:r>
      <w:proofErr w:type="spellEnd"/>
      <w:r w:rsidR="00F044C2" w:rsidRPr="00F044C2">
        <w:t xml:space="preserve"> </w:t>
      </w:r>
      <w:proofErr w:type="spellStart"/>
      <w:r w:rsidR="00F044C2" w:rsidRPr="00F044C2">
        <w:t>desain</w:t>
      </w:r>
      <w:proofErr w:type="spellEnd"/>
      <w:r w:rsidR="00F044C2" w:rsidRPr="00F044C2">
        <w:t xml:space="preserve"> level game </w:t>
      </w:r>
      <w:proofErr w:type="spellStart"/>
      <w:r w:rsidR="00F044C2" w:rsidRPr="00F044C2">
        <w:t>ini</w:t>
      </w:r>
      <w:proofErr w:type="spellEnd"/>
      <w:r w:rsidR="00F044C2" w:rsidRPr="00F044C2">
        <w:t xml:space="preserve">, </w:t>
      </w:r>
      <w:proofErr w:type="spellStart"/>
      <w:r w:rsidR="00F044C2" w:rsidRPr="00F044C2">
        <w:t>memungkinkan</w:t>
      </w:r>
      <w:proofErr w:type="spellEnd"/>
      <w:r w:rsidR="00F044C2" w:rsidRPr="00F044C2">
        <w:t xml:space="preserve"> </w:t>
      </w:r>
      <w:proofErr w:type="spellStart"/>
      <w:r w:rsidR="00F044C2" w:rsidRPr="00F044C2">
        <w:t>pemain</w:t>
      </w:r>
      <w:proofErr w:type="spellEnd"/>
      <w:r w:rsidR="00F044C2" w:rsidRPr="00F044C2">
        <w:t xml:space="preserve"> </w:t>
      </w:r>
      <w:proofErr w:type="spellStart"/>
      <w:r w:rsidR="00F044C2" w:rsidRPr="00F044C2">
        <w:t>untuk</w:t>
      </w:r>
      <w:proofErr w:type="spellEnd"/>
      <w:r w:rsidR="00F044C2" w:rsidRPr="00F044C2">
        <w:t xml:space="preserve"> </w:t>
      </w:r>
      <w:proofErr w:type="spellStart"/>
      <w:r w:rsidR="00F044C2" w:rsidRPr="00F044C2">
        <w:t>memilih</w:t>
      </w:r>
      <w:proofErr w:type="spellEnd"/>
      <w:r w:rsidR="00F044C2" w:rsidRPr="00F044C2">
        <w:t xml:space="preserve"> </w:t>
      </w:r>
      <w:proofErr w:type="spellStart"/>
      <w:r w:rsidR="00F044C2" w:rsidRPr="00F044C2">
        <w:t>jalur</w:t>
      </w:r>
      <w:proofErr w:type="spellEnd"/>
      <w:r w:rsidR="00F044C2" w:rsidRPr="00F044C2">
        <w:t xml:space="preserve"> </w:t>
      </w:r>
      <w:proofErr w:type="spellStart"/>
      <w:r w:rsidR="00F044C2" w:rsidRPr="00F044C2">
        <w:t>eksplorasi</w:t>
      </w:r>
      <w:proofErr w:type="spellEnd"/>
      <w:r w:rsidR="00F044C2" w:rsidRPr="00F044C2">
        <w:t xml:space="preserve"> </w:t>
      </w:r>
      <w:proofErr w:type="spellStart"/>
      <w:r w:rsidR="00F044C2" w:rsidRPr="00F044C2">
        <w:t>secara</w:t>
      </w:r>
      <w:proofErr w:type="spellEnd"/>
      <w:r w:rsidR="00F044C2" w:rsidRPr="00F044C2">
        <w:t xml:space="preserve"> </w:t>
      </w:r>
      <w:proofErr w:type="spellStart"/>
      <w:r w:rsidR="00F044C2" w:rsidRPr="00F044C2">
        <w:t>dinamis</w:t>
      </w:r>
      <w:proofErr w:type="spellEnd"/>
      <w:r w:rsidR="00F044C2" w:rsidRPr="00F044C2">
        <w:t xml:space="preserve">.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mengadopsi</w:t>
      </w:r>
      <w:proofErr w:type="spellEnd"/>
      <w:r w:rsidR="00F044C2" w:rsidRPr="00F044C2">
        <w:t xml:space="preserve"> </w:t>
      </w:r>
      <w:proofErr w:type="spellStart"/>
      <w:r w:rsidR="00F044C2" w:rsidRPr="00F044C2">
        <w:t>elemen</w:t>
      </w:r>
      <w:proofErr w:type="spellEnd"/>
      <w:r w:rsidR="00F044C2" w:rsidRPr="00F044C2">
        <w:t xml:space="preserve"> roguelike </w:t>
      </w:r>
      <w:proofErr w:type="spellStart"/>
      <w:r w:rsidR="00F044C2" w:rsidRPr="00F044C2">
        <w:t>serta</w:t>
      </w:r>
      <w:proofErr w:type="spellEnd"/>
      <w:r w:rsidR="00F044C2" w:rsidRPr="00F044C2">
        <w:t xml:space="preserve"> </w:t>
      </w:r>
      <w:proofErr w:type="spellStart"/>
      <w:r w:rsidR="00F044C2" w:rsidRPr="00F044C2">
        <w:t>pendekatan</w:t>
      </w:r>
      <w:proofErr w:type="spellEnd"/>
      <w:r w:rsidR="00F044C2" w:rsidRPr="00F044C2">
        <w:t xml:space="preserve"> open-stage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Dead Cells</w:t>
      </w:r>
      <w:r w:rsidR="00F044C2" w:rsidRPr="00F044C2">
        <w:t xml:space="preserve">, game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akan</w:t>
      </w:r>
      <w:proofErr w:type="spellEnd"/>
      <w:r w:rsidR="00F044C2" w:rsidRPr="00F044C2">
        <w:t xml:space="preserve"> </w:t>
      </w:r>
      <w:proofErr w:type="spellStart"/>
      <w:r w:rsidR="00F044C2" w:rsidRPr="00F044C2">
        <w:t>menawarkan</w:t>
      </w:r>
      <w:proofErr w:type="spellEnd"/>
      <w:r w:rsidR="00F044C2" w:rsidRPr="00F044C2">
        <w:t xml:space="preserve"> </w:t>
      </w:r>
      <w:proofErr w:type="spellStart"/>
      <w:r w:rsidR="00F044C2" w:rsidRPr="00F044C2">
        <w:t>pengalaman</w:t>
      </w:r>
      <w:proofErr w:type="spellEnd"/>
      <w:r w:rsidR="00F044C2" w:rsidRPr="00F044C2">
        <w:t xml:space="preserve"> </w:t>
      </w:r>
      <w:proofErr w:type="spellStart"/>
      <w:r w:rsidR="00F044C2" w:rsidRPr="00F044C2">
        <w:t>bermain</w:t>
      </w:r>
      <w:proofErr w:type="spellEnd"/>
      <w:r w:rsidR="00F044C2" w:rsidRPr="00F044C2">
        <w:t xml:space="preserve"> yang </w:t>
      </w:r>
      <w:proofErr w:type="spellStart"/>
      <w:r w:rsidR="00F044C2" w:rsidRPr="00F044C2">
        <w:t>bervariasi</w:t>
      </w:r>
      <w:proofErr w:type="spellEnd"/>
      <w:r w:rsidR="00F044C2" w:rsidRPr="00F044C2">
        <w:t xml:space="preserve">, </w:t>
      </w:r>
      <w:proofErr w:type="spellStart"/>
      <w:r w:rsidR="00F044C2" w:rsidRPr="00F044C2">
        <w:t>penuh</w:t>
      </w:r>
      <w:proofErr w:type="spellEnd"/>
      <w:r w:rsidR="00F044C2" w:rsidRPr="00F044C2">
        <w:t xml:space="preserve"> </w:t>
      </w:r>
      <w:proofErr w:type="spellStart"/>
      <w:r w:rsidR="00F044C2" w:rsidRPr="00F044C2">
        <w:t>tantangan</w:t>
      </w:r>
      <w:proofErr w:type="spellEnd"/>
      <w:r w:rsidR="00F044C2" w:rsidRPr="00F044C2">
        <w:t xml:space="preserve">, dan </w:t>
      </w:r>
      <w:proofErr w:type="spellStart"/>
      <w:r w:rsidR="00F044C2" w:rsidRPr="00F044C2">
        <w:t>memberikan</w:t>
      </w:r>
      <w:proofErr w:type="spellEnd"/>
      <w:r w:rsidR="00F044C2" w:rsidRPr="00F044C2">
        <w:t xml:space="preserve"> </w:t>
      </w:r>
      <w:proofErr w:type="spellStart"/>
      <w:r w:rsidR="00F044C2" w:rsidRPr="00F044C2">
        <w:t>nilai</w:t>
      </w:r>
      <w:proofErr w:type="spellEnd"/>
      <w:r w:rsidR="00F044C2" w:rsidRPr="00F044C2">
        <w:t xml:space="preserve"> </w:t>
      </w:r>
      <w:proofErr w:type="spellStart"/>
      <w:r w:rsidR="00F044C2" w:rsidRPr="00F044C2">
        <w:t>replayability</w:t>
      </w:r>
      <w:proofErr w:type="spellEnd"/>
      <w:r w:rsidR="00F044C2" w:rsidRPr="00F044C2">
        <w:t xml:space="preserve"> yang </w:t>
      </w:r>
      <w:proofErr w:type="spellStart"/>
      <w:r w:rsidR="00F044C2" w:rsidRPr="00F044C2">
        <w:t>tinggi</w:t>
      </w:r>
      <w:proofErr w:type="spellEnd"/>
      <w:r w:rsidR="00F044C2" w:rsidRPr="00F044C2">
        <w:t>.</w:t>
      </w:r>
    </w:p>
    <w:p w14:paraId="71D24A84" w14:textId="78BAB666" w:rsidR="00F044C2" w:rsidRDefault="002238BB" w:rsidP="00F044C2">
      <w:pPr>
        <w:pStyle w:val="STTSJudulSubBab"/>
        <w:numPr>
          <w:ilvl w:val="0"/>
          <w:numId w:val="1"/>
        </w:numPr>
        <w:ind w:left="709" w:hanging="709"/>
      </w:pPr>
      <w:r>
        <w:lastRenderedPageBreak/>
        <w:t>Soul Knight</w:t>
      </w:r>
    </w:p>
    <w:p w14:paraId="2B81A031" w14:textId="3E20DA63" w:rsidR="00F044C2" w:rsidRPr="00F044C2" w:rsidRDefault="00AC5218" w:rsidP="00F044C2">
      <w:r w:rsidRPr="00AC5218">
        <w:drawing>
          <wp:anchor distT="0" distB="0" distL="114300" distR="114300" simplePos="0" relativeHeight="251660288" behindDoc="0" locked="0" layoutInCell="1" allowOverlap="1" wp14:anchorId="32CFB87B" wp14:editId="64123444">
            <wp:simplePos x="0" y="0"/>
            <wp:positionH relativeFrom="column">
              <wp:posOffset>2842260</wp:posOffset>
            </wp:positionH>
            <wp:positionV relativeFrom="paragraph">
              <wp:posOffset>59055</wp:posOffset>
            </wp:positionV>
            <wp:extent cx="2119630" cy="2119630"/>
            <wp:effectExtent l="0" t="0" r="0" b="0"/>
            <wp:wrapSquare wrapText="bothSides"/>
            <wp:docPr id="977813994" name="Picture 2" descr="Soul Knight Prequel - Apps on Google Play">
              <a:extLst xmlns:a="http://schemas.openxmlformats.org/drawingml/2006/main">
                <a:ext uri="{FF2B5EF4-FFF2-40B4-BE49-F238E27FC236}">
                  <a16:creationId xmlns:a16="http://schemas.microsoft.com/office/drawing/2014/main" id="{18F633D1-D9F5-89DF-7C63-827BE3687D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Soul Knight Prequel - Apps on Google Play">
                      <a:extLst>
                        <a:ext uri="{FF2B5EF4-FFF2-40B4-BE49-F238E27FC236}">
                          <a16:creationId xmlns:a16="http://schemas.microsoft.com/office/drawing/2014/main" id="{18F633D1-D9F5-89DF-7C63-827BE3687D0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21196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F044C2" w:rsidRPr="00F044C2">
        <w:t>Untuk</w:t>
      </w:r>
      <w:proofErr w:type="spellEnd"/>
      <w:r w:rsidR="00F044C2" w:rsidRPr="00F044C2">
        <w:t xml:space="preserve"> </w:t>
      </w:r>
      <w:proofErr w:type="spellStart"/>
      <w:r w:rsidR="00F044C2" w:rsidRPr="00F044C2">
        <w:t>aspek</w:t>
      </w:r>
      <w:proofErr w:type="spellEnd"/>
      <w:r w:rsidR="00F044C2" w:rsidRPr="00F044C2">
        <w:t xml:space="preserve"> </w:t>
      </w:r>
      <w:proofErr w:type="spellStart"/>
      <w:r w:rsidR="00F044C2" w:rsidRPr="00F044C2">
        <w:t>antarmuka</w:t>
      </w:r>
      <w:proofErr w:type="spellEnd"/>
      <w:r w:rsidR="00F044C2" w:rsidRPr="00F044C2">
        <w:t xml:space="preserve"> </w:t>
      </w:r>
      <w:proofErr w:type="spellStart"/>
      <w:r w:rsidR="00F044C2" w:rsidRPr="00F044C2">
        <w:t>pengguna</w:t>
      </w:r>
      <w:proofErr w:type="spellEnd"/>
      <w:r w:rsidR="00F044C2" w:rsidRPr="00F044C2">
        <w:t xml:space="preserve"> (UI) dan </w:t>
      </w:r>
      <w:proofErr w:type="spellStart"/>
      <w:r w:rsidR="00F044C2" w:rsidRPr="00F044C2">
        <w:t>sistem</w:t>
      </w:r>
      <w:proofErr w:type="spellEnd"/>
      <w:r w:rsidR="00F044C2" w:rsidRPr="00F044C2">
        <w:t xml:space="preserve"> </w:t>
      </w:r>
      <w:proofErr w:type="spellStart"/>
      <w:r w:rsidR="00F044C2" w:rsidRPr="00F044C2">
        <w:t>peningkatan</w:t>
      </w:r>
      <w:proofErr w:type="spellEnd"/>
      <w:r w:rsidR="00F044C2" w:rsidRPr="00F044C2">
        <w:t xml:space="preserve"> (upgrade), game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mengadaptasi</w:t>
      </w:r>
      <w:proofErr w:type="spellEnd"/>
      <w:r w:rsidR="00F044C2" w:rsidRPr="00F044C2">
        <w:t xml:space="preserve"> </w:t>
      </w:r>
      <w:proofErr w:type="spellStart"/>
      <w:r w:rsidR="00F044C2" w:rsidRPr="00F044C2">
        <w:t>pendekatan</w:t>
      </w:r>
      <w:proofErr w:type="spellEnd"/>
      <w:r w:rsidR="00F044C2" w:rsidRPr="00F044C2">
        <w:t xml:space="preserve">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Soul Knight</w:t>
      </w:r>
      <w:r w:rsidR="00F044C2" w:rsidRPr="00F044C2">
        <w:t xml:space="preserve">. UI </w:t>
      </w:r>
      <w:r w:rsidR="00F044C2" w:rsidRPr="00F044C2">
        <w:rPr>
          <w:i/>
          <w:iCs/>
        </w:rPr>
        <w:t>Soul Knight</w:t>
      </w:r>
      <w:r w:rsidR="00F044C2" w:rsidRPr="00F044C2">
        <w:t xml:space="preserve"> </w:t>
      </w:r>
      <w:proofErr w:type="spellStart"/>
      <w:r w:rsidR="00F044C2" w:rsidRPr="00F044C2">
        <w:t>dipilih</w:t>
      </w:r>
      <w:proofErr w:type="spellEnd"/>
      <w:r w:rsidR="00F044C2" w:rsidRPr="00F044C2">
        <w:t xml:space="preserve"> </w:t>
      </w:r>
      <w:proofErr w:type="spellStart"/>
      <w:r w:rsidR="00F044C2" w:rsidRPr="00F044C2">
        <w:t>sebagai</w:t>
      </w:r>
      <w:proofErr w:type="spellEnd"/>
      <w:r w:rsidR="00F044C2" w:rsidRPr="00F044C2">
        <w:t xml:space="preserve"> </w:t>
      </w:r>
      <w:proofErr w:type="spellStart"/>
      <w:r w:rsidR="00F044C2" w:rsidRPr="00F044C2">
        <w:t>referensi</w:t>
      </w:r>
      <w:proofErr w:type="spellEnd"/>
      <w:r w:rsidR="00F044C2" w:rsidRPr="00F044C2">
        <w:t xml:space="preserve"> </w:t>
      </w:r>
      <w:proofErr w:type="spellStart"/>
      <w:r w:rsidR="00F044C2" w:rsidRPr="00F044C2">
        <w:t>karena</w:t>
      </w:r>
      <w:proofErr w:type="spellEnd"/>
      <w:r w:rsidR="00F044C2" w:rsidRPr="00F044C2">
        <w:t xml:space="preserve"> </w:t>
      </w:r>
      <w:proofErr w:type="spellStart"/>
      <w:r w:rsidR="00F044C2" w:rsidRPr="00F044C2">
        <w:t>desainnya</w:t>
      </w:r>
      <w:proofErr w:type="spellEnd"/>
      <w:r w:rsidR="00F044C2" w:rsidRPr="00F044C2">
        <w:t xml:space="preserve"> yang </w:t>
      </w:r>
      <w:proofErr w:type="spellStart"/>
      <w:r w:rsidR="00F044C2" w:rsidRPr="00F044C2">
        <w:t>sederhana</w:t>
      </w:r>
      <w:proofErr w:type="spellEnd"/>
      <w:r w:rsidR="00F044C2" w:rsidRPr="00F044C2">
        <w:t xml:space="preserve">, </w:t>
      </w:r>
      <w:proofErr w:type="spellStart"/>
      <w:r w:rsidR="00F044C2" w:rsidRPr="00F044C2">
        <w:t>intuitif</w:t>
      </w:r>
      <w:proofErr w:type="spellEnd"/>
      <w:r w:rsidR="00F044C2" w:rsidRPr="00F044C2">
        <w:t xml:space="preserve">, dan </w:t>
      </w:r>
      <w:proofErr w:type="spellStart"/>
      <w:r w:rsidR="00F044C2" w:rsidRPr="00F044C2">
        <w:t>cocok</w:t>
      </w:r>
      <w:proofErr w:type="spellEnd"/>
      <w:r w:rsidR="00F044C2" w:rsidRPr="00F044C2">
        <w:t xml:space="preserve"> </w:t>
      </w:r>
      <w:proofErr w:type="spellStart"/>
      <w:r w:rsidR="00F044C2" w:rsidRPr="00F044C2">
        <w:t>untuk</w:t>
      </w:r>
      <w:proofErr w:type="spellEnd"/>
      <w:r w:rsidR="00F044C2" w:rsidRPr="00F044C2">
        <w:t xml:space="preserve"> game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gaya</w:t>
      </w:r>
      <w:proofErr w:type="spellEnd"/>
      <w:r w:rsidR="00F044C2" w:rsidRPr="00F044C2">
        <w:t xml:space="preserve"> pixel art </w:t>
      </w:r>
      <w:proofErr w:type="spellStart"/>
      <w:r w:rsidR="00F044C2" w:rsidRPr="00F044C2">
        <w:t>serta</w:t>
      </w:r>
      <w:proofErr w:type="spellEnd"/>
      <w:r w:rsidR="00F044C2" w:rsidRPr="00F044C2">
        <w:t xml:space="preserve"> </w:t>
      </w:r>
      <w:proofErr w:type="spellStart"/>
      <w:r w:rsidR="00F044C2" w:rsidRPr="00F044C2">
        <w:t>kontrol</w:t>
      </w:r>
      <w:proofErr w:type="spellEnd"/>
      <w:r w:rsidR="00F044C2" w:rsidRPr="00F044C2">
        <w:t xml:space="preserve"> </w:t>
      </w:r>
      <w:proofErr w:type="spellStart"/>
      <w:r w:rsidR="00F044C2" w:rsidRPr="00F044C2">
        <w:t>cepat</w:t>
      </w:r>
      <w:proofErr w:type="spellEnd"/>
      <w:r w:rsidR="00F044C2" w:rsidRPr="00F044C2">
        <w:t xml:space="preserve">. </w:t>
      </w:r>
      <w:proofErr w:type="spellStart"/>
      <w:r w:rsidR="00F044C2" w:rsidRPr="00F044C2">
        <w:t>Antarmuka</w:t>
      </w:r>
      <w:proofErr w:type="spellEnd"/>
      <w:r w:rsidR="00F044C2" w:rsidRPr="00F044C2">
        <w:t xml:space="preserve"> yang </w:t>
      </w:r>
      <w:proofErr w:type="spellStart"/>
      <w:r w:rsidR="00F044C2" w:rsidRPr="00F044C2">
        <w:t>efisien</w:t>
      </w:r>
      <w:proofErr w:type="spellEnd"/>
      <w:r w:rsidR="00F044C2" w:rsidRPr="00F044C2">
        <w:t xml:space="preserve">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mempermudah</w:t>
      </w:r>
      <w:proofErr w:type="spellEnd"/>
      <w:r w:rsidR="00F044C2" w:rsidRPr="00F044C2">
        <w:t xml:space="preserve"> </w:t>
      </w:r>
      <w:proofErr w:type="spellStart"/>
      <w:r w:rsidR="00F044C2" w:rsidRPr="00F044C2">
        <w:t>navigasi</w:t>
      </w:r>
      <w:proofErr w:type="spellEnd"/>
      <w:r w:rsidR="00F044C2" w:rsidRPr="00F044C2">
        <w:t xml:space="preserve"> </w:t>
      </w:r>
      <w:proofErr w:type="spellStart"/>
      <w:r w:rsidR="00F044C2" w:rsidRPr="00F044C2">
        <w:t>pemain</w:t>
      </w:r>
      <w:proofErr w:type="spellEnd"/>
      <w:r w:rsidR="00F044C2" w:rsidRPr="00F044C2">
        <w:t xml:space="preserve"> </w:t>
      </w:r>
      <w:proofErr w:type="spellStart"/>
      <w:r w:rsidR="00F044C2" w:rsidRPr="00F044C2">
        <w:t>tanpa</w:t>
      </w:r>
      <w:proofErr w:type="spellEnd"/>
      <w:r w:rsidR="00F044C2" w:rsidRPr="00F044C2">
        <w:t xml:space="preserve"> </w:t>
      </w:r>
      <w:proofErr w:type="spellStart"/>
      <w:r w:rsidR="00F044C2" w:rsidRPr="00F044C2">
        <w:t>mengganggu</w:t>
      </w:r>
      <w:proofErr w:type="spellEnd"/>
      <w:r w:rsidR="00F044C2" w:rsidRPr="00F044C2">
        <w:t xml:space="preserve"> </w:t>
      </w:r>
      <w:proofErr w:type="spellStart"/>
      <w:r w:rsidR="00F044C2" w:rsidRPr="00F044C2">
        <w:t>pengalaman</w:t>
      </w:r>
      <w:proofErr w:type="spellEnd"/>
      <w:r w:rsidR="00F044C2" w:rsidRPr="00F044C2">
        <w:t xml:space="preserve"> </w:t>
      </w:r>
      <w:proofErr w:type="spellStart"/>
      <w:r w:rsidR="00F044C2" w:rsidRPr="00F044C2">
        <w:t>bermain</w:t>
      </w:r>
      <w:proofErr w:type="spellEnd"/>
      <w:r w:rsidR="00F044C2" w:rsidRPr="00F044C2">
        <w:t xml:space="preserve"> </w:t>
      </w:r>
      <w:proofErr w:type="spellStart"/>
      <w:r w:rsidR="00F044C2" w:rsidRPr="00F044C2">
        <w:t>utama</w:t>
      </w:r>
      <w:proofErr w:type="spellEnd"/>
      <w:r w:rsidR="00F044C2" w:rsidRPr="00F044C2">
        <w:t xml:space="preserve">. Selain </w:t>
      </w:r>
      <w:proofErr w:type="spellStart"/>
      <w:r w:rsidR="00F044C2" w:rsidRPr="00F044C2">
        <w:t>itu</w:t>
      </w:r>
      <w:proofErr w:type="spellEnd"/>
      <w:r w:rsidR="00F044C2" w:rsidRPr="00F044C2">
        <w:t xml:space="preserve">, </w:t>
      </w:r>
      <w:proofErr w:type="spellStart"/>
      <w:r w:rsidR="00F044C2" w:rsidRPr="00F044C2">
        <w:t>sistem</w:t>
      </w:r>
      <w:proofErr w:type="spellEnd"/>
      <w:r w:rsidR="00F044C2" w:rsidRPr="00F044C2">
        <w:t xml:space="preserve"> upgrade </w:t>
      </w:r>
      <w:proofErr w:type="spellStart"/>
      <w:r w:rsidR="00F044C2" w:rsidRPr="00F044C2">
        <w:t>dalam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Soul Knight</w:t>
      </w:r>
      <w:r w:rsidR="00F044C2" w:rsidRPr="00F044C2">
        <w:t xml:space="preserve"> yang </w:t>
      </w:r>
      <w:proofErr w:type="spellStart"/>
      <w:r w:rsidR="00F044C2" w:rsidRPr="00F044C2">
        <w:t>hanya</w:t>
      </w:r>
      <w:proofErr w:type="spellEnd"/>
      <w:r w:rsidR="00F044C2" w:rsidRPr="00F044C2">
        <w:t xml:space="preserve"> </w:t>
      </w:r>
      <w:proofErr w:type="spellStart"/>
      <w:r w:rsidR="00F044C2" w:rsidRPr="00F044C2">
        <w:t>menggunakan</w:t>
      </w:r>
      <w:proofErr w:type="spellEnd"/>
      <w:r w:rsidR="00F044C2" w:rsidRPr="00F044C2">
        <w:t xml:space="preserve"> </w:t>
      </w:r>
      <w:proofErr w:type="spellStart"/>
      <w:r w:rsidR="00F044C2" w:rsidRPr="00F044C2">
        <w:t>koin</w:t>
      </w:r>
      <w:proofErr w:type="spellEnd"/>
      <w:r w:rsidR="00F044C2" w:rsidRPr="00F044C2">
        <w:t xml:space="preserve"> </w:t>
      </w:r>
      <w:proofErr w:type="spellStart"/>
      <w:r w:rsidR="00F044C2" w:rsidRPr="00F044C2">
        <w:t>sebagai</w:t>
      </w:r>
      <w:proofErr w:type="spellEnd"/>
      <w:r w:rsidR="00F044C2" w:rsidRPr="00F044C2">
        <w:t xml:space="preserve"> </w:t>
      </w:r>
      <w:proofErr w:type="spellStart"/>
      <w:r w:rsidR="00F044C2" w:rsidRPr="00F044C2">
        <w:t>mata</w:t>
      </w:r>
      <w:proofErr w:type="spellEnd"/>
      <w:r w:rsidR="00F044C2" w:rsidRPr="00F044C2">
        <w:t xml:space="preserve"> uang </w:t>
      </w:r>
      <w:proofErr w:type="spellStart"/>
      <w:r w:rsidR="00F044C2" w:rsidRPr="00F044C2">
        <w:t>utama</w:t>
      </w:r>
      <w:proofErr w:type="spellEnd"/>
      <w:r w:rsidR="00F044C2" w:rsidRPr="00F044C2">
        <w:t xml:space="preserve"> </w:t>
      </w:r>
      <w:proofErr w:type="spellStart"/>
      <w:r w:rsidR="00F044C2" w:rsidRPr="00F044C2">
        <w:t>memberikan</w:t>
      </w:r>
      <w:proofErr w:type="spellEnd"/>
      <w:r w:rsidR="00F044C2" w:rsidRPr="00F044C2">
        <w:t xml:space="preserve"> </w:t>
      </w:r>
      <w:proofErr w:type="spellStart"/>
      <w:r w:rsidR="00F044C2" w:rsidRPr="00F044C2">
        <w:t>inspirasi</w:t>
      </w:r>
      <w:proofErr w:type="spellEnd"/>
      <w:r w:rsidR="00F044C2" w:rsidRPr="00F044C2">
        <w:t xml:space="preserve"> </w:t>
      </w:r>
      <w:proofErr w:type="spellStart"/>
      <w:r w:rsidR="00F044C2" w:rsidRPr="00F044C2">
        <w:t>untuk</w:t>
      </w:r>
      <w:proofErr w:type="spellEnd"/>
      <w:r w:rsidR="00F044C2" w:rsidRPr="00F044C2">
        <w:t xml:space="preserve"> </w:t>
      </w:r>
      <w:proofErr w:type="spellStart"/>
      <w:r w:rsidR="00F044C2" w:rsidRPr="00F044C2">
        <w:t>menciptakan</w:t>
      </w:r>
      <w:proofErr w:type="spellEnd"/>
      <w:r w:rsidR="00F044C2" w:rsidRPr="00F044C2">
        <w:t xml:space="preserve"> </w:t>
      </w:r>
      <w:proofErr w:type="spellStart"/>
      <w:r w:rsidR="00F044C2" w:rsidRPr="00F044C2">
        <w:t>mekanisme</w:t>
      </w:r>
      <w:proofErr w:type="spellEnd"/>
      <w:r w:rsidR="00F044C2" w:rsidRPr="00F044C2">
        <w:t xml:space="preserve"> </w:t>
      </w:r>
      <w:proofErr w:type="spellStart"/>
      <w:r w:rsidR="00F044C2" w:rsidRPr="00F044C2">
        <w:t>peningkatan</w:t>
      </w:r>
      <w:proofErr w:type="spellEnd"/>
      <w:r w:rsidR="00F044C2" w:rsidRPr="00F044C2">
        <w:t xml:space="preserve"> yang </w:t>
      </w:r>
      <w:proofErr w:type="spellStart"/>
      <w:r w:rsidR="00F044C2" w:rsidRPr="00F044C2">
        <w:t>mudah</w:t>
      </w:r>
      <w:proofErr w:type="spellEnd"/>
      <w:r w:rsidR="00F044C2" w:rsidRPr="00F044C2">
        <w:t xml:space="preserve"> </w:t>
      </w:r>
      <w:proofErr w:type="spellStart"/>
      <w:r w:rsidR="00F044C2" w:rsidRPr="00F044C2">
        <w:t>dipahami</w:t>
      </w:r>
      <w:proofErr w:type="spellEnd"/>
      <w:r w:rsidR="00F044C2" w:rsidRPr="00F044C2">
        <w:t xml:space="preserve">, </w:t>
      </w:r>
      <w:proofErr w:type="spellStart"/>
      <w:r w:rsidR="00F044C2" w:rsidRPr="00F044C2">
        <w:t>efisien</w:t>
      </w:r>
      <w:proofErr w:type="spellEnd"/>
      <w:r w:rsidR="00F044C2" w:rsidRPr="00F044C2">
        <w:t xml:space="preserve">, dan </w:t>
      </w:r>
      <w:proofErr w:type="spellStart"/>
      <w:r w:rsidR="00F044C2" w:rsidRPr="00F044C2">
        <w:t>tidak</w:t>
      </w:r>
      <w:proofErr w:type="spellEnd"/>
      <w:r w:rsidR="00F044C2" w:rsidRPr="00F044C2">
        <w:t xml:space="preserve"> </w:t>
      </w:r>
      <w:proofErr w:type="spellStart"/>
      <w:r w:rsidR="00F044C2" w:rsidRPr="00F044C2">
        <w:t>terlalu</w:t>
      </w:r>
      <w:proofErr w:type="spellEnd"/>
      <w:r w:rsidR="00F044C2" w:rsidRPr="00F044C2">
        <w:t xml:space="preserve"> </w:t>
      </w:r>
      <w:proofErr w:type="spellStart"/>
      <w:r w:rsidR="00F044C2" w:rsidRPr="00F044C2">
        <w:t>kompleks</w:t>
      </w:r>
      <w:proofErr w:type="spellEnd"/>
      <w:r w:rsidR="00F044C2" w:rsidRPr="00F044C2">
        <w:t xml:space="preserve">. </w:t>
      </w:r>
      <w:proofErr w:type="spellStart"/>
      <w:r w:rsidR="00F044C2" w:rsidRPr="00F044C2">
        <w:t>Pendekatan</w:t>
      </w:r>
      <w:proofErr w:type="spellEnd"/>
      <w:r w:rsidR="00F044C2" w:rsidRPr="00F044C2">
        <w:t xml:space="preserve">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diharapkan</w:t>
      </w:r>
      <w:proofErr w:type="spellEnd"/>
      <w:r w:rsidR="00F044C2" w:rsidRPr="00F044C2">
        <w:t xml:space="preserve"> </w:t>
      </w:r>
      <w:proofErr w:type="spellStart"/>
      <w:r w:rsidR="00F044C2" w:rsidRPr="00F044C2">
        <w:t>dapat</w:t>
      </w:r>
      <w:proofErr w:type="spellEnd"/>
      <w:r w:rsidR="00F044C2" w:rsidRPr="00F044C2">
        <w:t xml:space="preserve"> </w:t>
      </w:r>
      <w:proofErr w:type="spellStart"/>
      <w:r w:rsidR="00F044C2" w:rsidRPr="00F044C2">
        <w:t>menjaga</w:t>
      </w:r>
      <w:proofErr w:type="spellEnd"/>
      <w:r w:rsidR="00F044C2" w:rsidRPr="00F044C2">
        <w:t xml:space="preserve"> </w:t>
      </w:r>
      <w:proofErr w:type="spellStart"/>
      <w:r w:rsidR="00F044C2" w:rsidRPr="00F044C2">
        <w:t>alur</w:t>
      </w:r>
      <w:proofErr w:type="spellEnd"/>
      <w:r w:rsidR="00F044C2" w:rsidRPr="00F044C2">
        <w:t xml:space="preserve"> </w:t>
      </w:r>
      <w:proofErr w:type="spellStart"/>
      <w:r w:rsidR="00F044C2" w:rsidRPr="00F044C2">
        <w:t>permainan</w:t>
      </w:r>
      <w:proofErr w:type="spellEnd"/>
      <w:r w:rsidR="00F044C2" w:rsidRPr="00F044C2">
        <w:t xml:space="preserve"> </w:t>
      </w:r>
      <w:proofErr w:type="spellStart"/>
      <w:r w:rsidR="00F044C2" w:rsidRPr="00F044C2">
        <w:t>tetap</w:t>
      </w:r>
      <w:proofErr w:type="spellEnd"/>
      <w:r w:rsidR="00F044C2" w:rsidRPr="00F044C2">
        <w:t xml:space="preserve"> </w:t>
      </w:r>
      <w:proofErr w:type="spellStart"/>
      <w:r w:rsidR="00F044C2" w:rsidRPr="00F044C2">
        <w:t>cepat</w:t>
      </w:r>
      <w:proofErr w:type="spellEnd"/>
      <w:r w:rsidR="00F044C2" w:rsidRPr="00F044C2">
        <w:t xml:space="preserve"> dan </w:t>
      </w:r>
      <w:proofErr w:type="spellStart"/>
      <w:r w:rsidR="00F044C2" w:rsidRPr="00F044C2">
        <w:t>mengalir</w:t>
      </w:r>
      <w:proofErr w:type="spellEnd"/>
      <w:r w:rsidR="00F044C2" w:rsidRPr="00F044C2">
        <w:t xml:space="preserve"> </w:t>
      </w:r>
      <w:proofErr w:type="spellStart"/>
      <w:r w:rsidR="00F044C2" w:rsidRPr="00F044C2">
        <w:t>tanpa</w:t>
      </w:r>
      <w:proofErr w:type="spellEnd"/>
      <w:r w:rsidR="00F044C2" w:rsidRPr="00F044C2">
        <w:t xml:space="preserve"> </w:t>
      </w:r>
      <w:proofErr w:type="spellStart"/>
      <w:r w:rsidR="00F044C2" w:rsidRPr="00F044C2">
        <w:t>jeda</w:t>
      </w:r>
      <w:proofErr w:type="spellEnd"/>
      <w:r w:rsidR="00F044C2" w:rsidRPr="00F044C2">
        <w:t xml:space="preserve"> yang </w:t>
      </w:r>
      <w:proofErr w:type="spellStart"/>
      <w:r w:rsidR="00F044C2" w:rsidRPr="00F044C2">
        <w:t>mengganggu</w:t>
      </w:r>
      <w:proofErr w:type="spellEnd"/>
      <w:r w:rsidR="00F044C2" w:rsidRPr="00F044C2">
        <w:t>.</w:t>
      </w:r>
    </w:p>
    <w:p w14:paraId="5BBCE581" w14:textId="7F39B7AC" w:rsidR="00F044C2" w:rsidRDefault="00F044C2" w:rsidP="00F044C2">
      <w:pPr>
        <w:sectPr w:rsidR="00F044C2" w:rsidSect="00C22F25">
          <w:headerReference w:type="default" r:id="rId15"/>
          <w:footerReference w:type="default" r:id="rId16"/>
          <w:footerReference w:type="first" r:id="rId17"/>
          <w:pgSz w:w="11907" w:h="16840" w:code="9"/>
          <w:pgMar w:top="2268" w:right="1701" w:bottom="1701" w:left="2268" w:header="1418" w:footer="851" w:gutter="0"/>
          <w:pgNumType w:start="1"/>
          <w:cols w:space="720"/>
          <w:titlePg/>
          <w:docGrid w:linePitch="360"/>
        </w:sectPr>
      </w:pPr>
    </w:p>
    <w:p w14:paraId="16A70002" w14:textId="10820422" w:rsidR="0AB9592B" w:rsidRDefault="00F044C2" w:rsidP="0AB9592B">
      <w:pPr>
        <w:pStyle w:val="STTSJudulBab"/>
      </w:pPr>
      <w:r>
        <w:lastRenderedPageBreak/>
        <w:t>BACK STORY</w:t>
      </w:r>
    </w:p>
    <w:p w14:paraId="2E3EB95B" w14:textId="77777777" w:rsidR="0023696E" w:rsidRDefault="0023696E" w:rsidP="0023696E">
      <w:pPr>
        <w:pStyle w:val="STTSJudulBab"/>
      </w:pPr>
    </w:p>
    <w:p w14:paraId="054516FB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Dunia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terdiri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hidup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kedamaian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harmoni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tersebut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adalah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Emerald Kingdom, Ruby Kingdom, Sapphire Kingdom, dan Obsidian Kingdom.</w:t>
      </w:r>
    </w:p>
    <w:p w14:paraId="34469055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468F3BB4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bertahun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–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tahun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saling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bahu –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membahu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bekerja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membangun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masa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depan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sejahtera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bagi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penduduk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53A86FEE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7FF252C7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kedamaian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mulai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runtuh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seketika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mengalami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kekacauan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mengguncang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wilayahnya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Sebuah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penyakit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wabah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menyebar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cepat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merenggut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banyak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nyawa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menyebabkan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penderitaan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penjuru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0896C141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0E5E8A84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Dilanda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keputusasaan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memilih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jalan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terlarang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cara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mempelajari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buku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sihir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hitam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demi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menyelamatkan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Keputusan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murka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hingga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mengasingkan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putranya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hutan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terpencil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4FACE77A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5BF4A4EC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Di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pengasingan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terus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memperdalam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ilmu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sihir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hitam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hingga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akhirnya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berhasil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menguasainya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sepenuhnya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keberhasilannya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mengeluarkan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roh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terkurung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buku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bangkit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dirinya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2D334C8A" w14:textId="77777777" w:rsidR="00AC5218" w:rsidRDefault="00AC5218" w:rsidP="00CE6323">
      <w:pPr>
        <w:rPr>
          <w:rFonts w:eastAsia="Times New Roman"/>
          <w:color w:val="000000" w:themeColor="text1"/>
          <w:szCs w:val="24"/>
          <w:lang w:val="en-ID"/>
        </w:rPr>
      </w:pPr>
    </w:p>
    <w:p w14:paraId="140BAD15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roh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kembali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Kepulangannya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menimbulkan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kemarahan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Obsidian,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lama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kemudian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menyadari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bahwa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anaknya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berada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kendali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kekuatan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7FFB0291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1EFBADB0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lastRenderedPageBreak/>
        <w:t>Seketika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mencoba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menyadarkan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putranya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kembali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pun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ikut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percobaannya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Roh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lalu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mengungkapkan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niatnya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menguasai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portal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memanggil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pasukan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lain.</w:t>
      </w:r>
    </w:p>
    <w:p w14:paraId="67FC98A9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3842EF1D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Perang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pun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pecah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dipicu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oleh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serangan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terhadap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lainnya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Sebagai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tanggapan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mengirim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masing – masing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invasi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2E190A5B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0F8610DC" w14:textId="3B2D6E8E" w:rsidR="00AC5218" w:rsidRDefault="00CE6323" w:rsidP="00AC5218">
      <w:pPr>
        <w:rPr>
          <w:rFonts w:eastAsia="Times New Roman"/>
          <w:color w:val="000000" w:themeColor="text1"/>
          <w:szCs w:val="24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ditugaskan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penguasaan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pasukan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lain.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Meski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belum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saling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mengenal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harus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belajar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bekerja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demi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kekuatan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menyelamatkan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kehancuran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0E1AF4C9" w14:textId="179B812E" w:rsidR="00CE6323" w:rsidRDefault="00AC5218" w:rsidP="00AC5218">
      <w:pPr>
        <w:spacing w:line="240" w:lineRule="auto"/>
        <w:ind w:firstLine="0"/>
        <w:jc w:val="left"/>
        <w:rPr>
          <w:rFonts w:eastAsia="Times New Roman"/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br w:type="page"/>
      </w:r>
    </w:p>
    <w:p w14:paraId="5B41D412" w14:textId="37774FCE" w:rsidR="00CE6323" w:rsidRDefault="00CE6323" w:rsidP="00CE6323">
      <w:pPr>
        <w:pStyle w:val="STTSJudulBab"/>
      </w:pPr>
      <w:r>
        <w:lastRenderedPageBreak/>
        <w:t>KINGDOM LORE</w:t>
      </w:r>
    </w:p>
    <w:p w14:paraId="4E8B0F21" w14:textId="17CAC227" w:rsidR="00CE6323" w:rsidRDefault="00CE6323" w:rsidP="00CE6323"/>
    <w:p w14:paraId="47D044AC" w14:textId="20F579FF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Emerald Kingdom</w:t>
      </w:r>
    </w:p>
    <w:p w14:paraId="4244410D" w14:textId="74DF1B61" w:rsidR="00CE6323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AC5218">
        <w:rPr>
          <w:b w:val="0"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40B77F7" wp14:editId="197CCEB2">
            <wp:simplePos x="0" y="0"/>
            <wp:positionH relativeFrom="margin">
              <wp:posOffset>3627120</wp:posOffset>
            </wp:positionH>
            <wp:positionV relativeFrom="paragraph">
              <wp:posOffset>9525</wp:posOffset>
            </wp:positionV>
            <wp:extent cx="1318260" cy="1318260"/>
            <wp:effectExtent l="0" t="0" r="0" b="0"/>
            <wp:wrapSquare wrapText="bothSides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C872DAA-5686-ED3A-AAAB-311743CC7D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2C872DAA-5686-ED3A-AAAB-311743CC7DC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323" w:rsidRPr="00CE6323">
        <w:rPr>
          <w:b w:val="0"/>
          <w:bCs/>
          <w:sz w:val="24"/>
          <w:szCs w:val="24"/>
        </w:rPr>
        <w:t xml:space="preserve">Emerald Kingdom </w:t>
      </w:r>
      <w:proofErr w:type="spellStart"/>
      <w:r w:rsidR="00CE6323" w:rsidRPr="00CE6323">
        <w:rPr>
          <w:b w:val="0"/>
          <w:bCs/>
          <w:sz w:val="24"/>
          <w:szCs w:val="24"/>
        </w:rPr>
        <w:t>adalah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subur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hijau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dikenal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karena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keharmonisan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dengan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alam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keberanian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="00CE6323" w:rsidRPr="00CE6323">
        <w:rPr>
          <w:b w:val="0"/>
          <w:bCs/>
          <w:sz w:val="24"/>
          <w:szCs w:val="24"/>
        </w:rPr>
        <w:t>nilai-nilai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kehormatan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</w:t>
      </w:r>
      <w:proofErr w:type="spellStart"/>
      <w:r w:rsidR="00CE6323" w:rsidRPr="00CE6323">
        <w:rPr>
          <w:b w:val="0"/>
          <w:bCs/>
          <w:sz w:val="24"/>
          <w:szCs w:val="24"/>
        </w:rPr>
        <w:t>Dipimpin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oleh </w:t>
      </w:r>
      <w:proofErr w:type="spellStart"/>
      <w:r w:rsidR="00CE6323" w:rsidRPr="00CE6323">
        <w:rPr>
          <w:b w:val="0"/>
          <w:bCs/>
          <w:sz w:val="24"/>
          <w:szCs w:val="24"/>
        </w:rPr>
        <w:t>pemimpin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bijak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ini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menjadi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tempat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lahirnya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para </w:t>
      </w:r>
      <w:proofErr w:type="spellStart"/>
      <w:r w:rsidR="00CE6323" w:rsidRPr="00CE6323">
        <w:rPr>
          <w:b w:val="0"/>
          <w:bCs/>
          <w:sz w:val="24"/>
          <w:szCs w:val="24"/>
        </w:rPr>
        <w:t>pahlawan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benteng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terakhir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melawan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kegelapan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Istana dan </w:t>
      </w:r>
      <w:proofErr w:type="spellStart"/>
      <w:r w:rsidR="00CE6323" w:rsidRPr="00CE6323">
        <w:rPr>
          <w:b w:val="0"/>
          <w:bCs/>
          <w:sz w:val="24"/>
          <w:szCs w:val="24"/>
        </w:rPr>
        <w:t>bentengnya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terbuat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dari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batu </w:t>
      </w:r>
      <w:proofErr w:type="spellStart"/>
      <w:r w:rsidR="00CE6323" w:rsidRPr="00CE6323">
        <w:rPr>
          <w:b w:val="0"/>
          <w:bCs/>
          <w:sz w:val="24"/>
          <w:szCs w:val="24"/>
        </w:rPr>
        <w:t>zamrud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simbol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kekuatan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perlindungan</w:t>
      </w:r>
      <w:proofErr w:type="spellEnd"/>
      <w:r w:rsidR="00CE6323" w:rsidRPr="00CE6323">
        <w:rPr>
          <w:b w:val="0"/>
          <w:bCs/>
          <w:sz w:val="24"/>
          <w:szCs w:val="24"/>
        </w:rPr>
        <w:t>.</w:t>
      </w:r>
    </w:p>
    <w:p w14:paraId="3E59145D" w14:textId="77777777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4F70AE75" w14:textId="592C1ED2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Ruby Kingdom</w:t>
      </w:r>
    </w:p>
    <w:p w14:paraId="425EF1D7" w14:textId="634FC3EC" w:rsidR="00CE6323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AC5218">
        <w:rPr>
          <w:b w:val="0"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FDE9BDF" wp14:editId="12E2950D">
            <wp:simplePos x="0" y="0"/>
            <wp:positionH relativeFrom="column">
              <wp:posOffset>3627120</wp:posOffset>
            </wp:positionH>
            <wp:positionV relativeFrom="paragraph">
              <wp:posOffset>61595</wp:posOffset>
            </wp:positionV>
            <wp:extent cx="1316990" cy="1316990"/>
            <wp:effectExtent l="0" t="0" r="0" b="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349FC32-4380-75BF-0109-FC279C516B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349FC32-4380-75BF-0109-FC279C516BA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131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323" w:rsidRPr="00CE6323">
        <w:rPr>
          <w:b w:val="0"/>
          <w:bCs/>
          <w:sz w:val="24"/>
          <w:szCs w:val="24"/>
        </w:rPr>
        <w:t xml:space="preserve">Ruby Kingdom </w:t>
      </w:r>
      <w:proofErr w:type="spellStart"/>
      <w:r w:rsidR="00CE6323" w:rsidRPr="00CE6323">
        <w:rPr>
          <w:b w:val="0"/>
          <w:bCs/>
          <w:sz w:val="24"/>
          <w:szCs w:val="24"/>
        </w:rPr>
        <w:t>adalah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berapi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– </w:t>
      </w:r>
      <w:proofErr w:type="spellStart"/>
      <w:r w:rsidR="00CE6323" w:rsidRPr="00CE6323">
        <w:rPr>
          <w:b w:val="0"/>
          <w:bCs/>
          <w:sz w:val="24"/>
          <w:szCs w:val="24"/>
        </w:rPr>
        <w:t>api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penuh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semangat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terletak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di </w:t>
      </w:r>
      <w:proofErr w:type="spellStart"/>
      <w:r w:rsidR="00CE6323" w:rsidRPr="00CE6323">
        <w:rPr>
          <w:b w:val="0"/>
          <w:bCs/>
          <w:sz w:val="24"/>
          <w:szCs w:val="24"/>
        </w:rPr>
        <w:t>daerah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pegunungan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vulkanik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keras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namun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indah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</w:t>
      </w:r>
      <w:proofErr w:type="spellStart"/>
      <w:r w:rsidR="00CE6323" w:rsidRPr="00CE6323">
        <w:rPr>
          <w:b w:val="0"/>
          <w:bCs/>
          <w:sz w:val="24"/>
          <w:szCs w:val="24"/>
        </w:rPr>
        <w:t>Dikenal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karena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keteguhan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tekad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rakyatnya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ini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melatih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para </w:t>
      </w:r>
      <w:proofErr w:type="spellStart"/>
      <w:r w:rsidR="00CE6323" w:rsidRPr="00CE6323">
        <w:rPr>
          <w:b w:val="0"/>
          <w:bCs/>
          <w:sz w:val="24"/>
          <w:szCs w:val="24"/>
        </w:rPr>
        <w:t>prajuritnya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untuk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menjadi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tahan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banting, </w:t>
      </w:r>
      <w:proofErr w:type="spellStart"/>
      <w:r w:rsidR="00CE6323" w:rsidRPr="00CE6323">
        <w:rPr>
          <w:b w:val="0"/>
          <w:bCs/>
          <w:sz w:val="24"/>
          <w:szCs w:val="24"/>
        </w:rPr>
        <w:t>fokus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="00CE6323" w:rsidRPr="00CE6323">
        <w:rPr>
          <w:b w:val="0"/>
          <w:bCs/>
          <w:sz w:val="24"/>
          <w:szCs w:val="24"/>
        </w:rPr>
        <w:t>disiplin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</w:t>
      </w:r>
      <w:proofErr w:type="spellStart"/>
      <w:r w:rsidR="00CE6323" w:rsidRPr="00CE6323">
        <w:rPr>
          <w:b w:val="0"/>
          <w:bCs/>
          <w:sz w:val="24"/>
          <w:szCs w:val="24"/>
        </w:rPr>
        <w:t>Semangat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juang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kehormatan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adalah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fondasi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utama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dari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budaya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Ruby Kingdom.</w:t>
      </w:r>
    </w:p>
    <w:p w14:paraId="111CC896" w14:textId="18E4FB54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593A85BC" w14:textId="74B65C93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Sapphire Kingdom</w:t>
      </w:r>
    </w:p>
    <w:p w14:paraId="352C8632" w14:textId="0D7552D9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AC5218">
        <w:drawing>
          <wp:anchor distT="0" distB="0" distL="114300" distR="114300" simplePos="0" relativeHeight="251663360" behindDoc="0" locked="0" layoutInCell="1" allowOverlap="1" wp14:anchorId="78D691D8" wp14:editId="1FFB9DD4">
            <wp:simplePos x="0" y="0"/>
            <wp:positionH relativeFrom="margin">
              <wp:posOffset>3666490</wp:posOffset>
            </wp:positionH>
            <wp:positionV relativeFrom="paragraph">
              <wp:posOffset>29210</wp:posOffset>
            </wp:positionV>
            <wp:extent cx="1316990" cy="1316990"/>
            <wp:effectExtent l="0" t="0" r="0" b="0"/>
            <wp:wrapSquare wrapText="bothSides"/>
            <wp:docPr id="4" name="Picture 3" descr="A castle on a hill surrounded by wa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BA5D95F-A530-DDE2-3659-849647F975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castle on a hill surrounded by water&#10;&#10;AI-generated content may be incorrect.">
                      <a:extLst>
                        <a:ext uri="{FF2B5EF4-FFF2-40B4-BE49-F238E27FC236}">
                          <a16:creationId xmlns:a16="http://schemas.microsoft.com/office/drawing/2014/main" id="{BBA5D95F-A530-DDE2-3659-849647F975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323" w:rsidRPr="00CE6323">
        <w:rPr>
          <w:b w:val="0"/>
          <w:bCs/>
          <w:sz w:val="24"/>
          <w:szCs w:val="24"/>
        </w:rPr>
        <w:t xml:space="preserve">Sapphire Kingdom </w:t>
      </w:r>
      <w:proofErr w:type="spellStart"/>
      <w:r w:rsidR="00CE6323" w:rsidRPr="00CE6323">
        <w:rPr>
          <w:b w:val="0"/>
          <w:bCs/>
          <w:sz w:val="24"/>
          <w:szCs w:val="24"/>
        </w:rPr>
        <w:t>adalah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damai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elegan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terletak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di </w:t>
      </w:r>
      <w:proofErr w:type="spellStart"/>
      <w:r w:rsidR="00CE6323" w:rsidRPr="00CE6323">
        <w:rPr>
          <w:b w:val="0"/>
          <w:bCs/>
          <w:sz w:val="24"/>
          <w:szCs w:val="24"/>
        </w:rPr>
        <w:t>tepian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danau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wilayah </w:t>
      </w:r>
      <w:proofErr w:type="spellStart"/>
      <w:r w:rsidR="00CE6323" w:rsidRPr="00CE6323">
        <w:rPr>
          <w:b w:val="0"/>
          <w:bCs/>
          <w:sz w:val="24"/>
          <w:szCs w:val="24"/>
        </w:rPr>
        <w:t>pesisir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dipenuhi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kristal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biru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alami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</w:t>
      </w:r>
      <w:proofErr w:type="spellStart"/>
      <w:r w:rsidR="00CE6323" w:rsidRPr="00CE6323">
        <w:rPr>
          <w:b w:val="0"/>
          <w:bCs/>
          <w:sz w:val="24"/>
          <w:szCs w:val="24"/>
        </w:rPr>
        <w:t>Dikenal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sebagai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pusat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pengetahuan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seni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sihir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ini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dihuni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oleh para </w:t>
      </w:r>
      <w:proofErr w:type="spellStart"/>
      <w:r w:rsidR="00CE6323" w:rsidRPr="00CE6323">
        <w:rPr>
          <w:b w:val="0"/>
          <w:bCs/>
          <w:sz w:val="24"/>
          <w:szCs w:val="24"/>
        </w:rPr>
        <w:t>cendekiawan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penyihir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="00CE6323" w:rsidRPr="00CE6323">
        <w:rPr>
          <w:b w:val="0"/>
          <w:bCs/>
          <w:sz w:val="24"/>
          <w:szCs w:val="24"/>
        </w:rPr>
        <w:t>penjaga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rahasia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dunia. </w:t>
      </w:r>
      <w:proofErr w:type="spellStart"/>
      <w:r w:rsidR="00CE6323" w:rsidRPr="00CE6323">
        <w:rPr>
          <w:b w:val="0"/>
          <w:bCs/>
          <w:sz w:val="24"/>
          <w:szCs w:val="24"/>
        </w:rPr>
        <w:t>Masyarakatnya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menjunjung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tinggi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kebijaksanaan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ketenangan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="00CE6323" w:rsidRPr="00CE6323">
        <w:rPr>
          <w:b w:val="0"/>
          <w:bCs/>
          <w:sz w:val="24"/>
          <w:szCs w:val="24"/>
        </w:rPr>
        <w:t>pemahaman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mendalam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terhadap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kekuatan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magis</w:t>
      </w:r>
      <w:proofErr w:type="spellEnd"/>
      <w:r w:rsidR="00CE6323" w:rsidRPr="00CE6323">
        <w:rPr>
          <w:b w:val="0"/>
          <w:bCs/>
          <w:sz w:val="24"/>
          <w:szCs w:val="24"/>
        </w:rPr>
        <w:t>.</w:t>
      </w:r>
    </w:p>
    <w:p w14:paraId="56B589D3" w14:textId="10ADBDA5" w:rsidR="00CE6323" w:rsidRPr="00AC5218" w:rsidRDefault="00AC5218" w:rsidP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0EC32D48" w14:textId="0E9CF975" w:rsidR="00CE6323" w:rsidRDefault="00CE6323" w:rsidP="00CE6323">
      <w:pPr>
        <w:pStyle w:val="STTSJudulBab"/>
      </w:pPr>
      <w:r>
        <w:lastRenderedPageBreak/>
        <w:t>MAIN CHARACTER</w:t>
      </w:r>
    </w:p>
    <w:p w14:paraId="336C7736" w14:textId="77777777" w:rsidR="00CE6323" w:rsidRDefault="00CE6323" w:rsidP="00CE6323"/>
    <w:p w14:paraId="63262DA7" w14:textId="10E25CFB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Brave Knight</w:t>
      </w:r>
    </w:p>
    <w:p w14:paraId="4AB2541B" w14:textId="61330B4D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CE6323">
        <w:rPr>
          <w:b w:val="0"/>
          <w:bCs/>
          <w:sz w:val="24"/>
          <w:szCs w:val="24"/>
        </w:rPr>
        <w:t>Ksatria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Emerald Kingdom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penjaga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pribadi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dipilih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sebagai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perwakilan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pahlawan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keberanian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kemampuannya</w:t>
      </w:r>
      <w:proofErr w:type="spellEnd"/>
      <w:r w:rsidRPr="00CE6323">
        <w:rPr>
          <w:b w:val="0"/>
          <w:bCs/>
          <w:sz w:val="24"/>
          <w:szCs w:val="24"/>
        </w:rPr>
        <w:t xml:space="preserve">. Dia </w:t>
      </w:r>
      <w:proofErr w:type="spellStart"/>
      <w:r w:rsidRPr="00CE6323">
        <w:rPr>
          <w:b w:val="0"/>
          <w:bCs/>
          <w:sz w:val="24"/>
          <w:szCs w:val="24"/>
        </w:rPr>
        <w:t>sosok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tepat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untuk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memimpin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petualangan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pedang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tameng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untuk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melindungi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diri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serta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rekan</w:t>
      </w:r>
      <w:proofErr w:type="spellEnd"/>
      <w:r w:rsidRPr="00CE6323">
        <w:rPr>
          <w:b w:val="0"/>
          <w:bCs/>
          <w:sz w:val="24"/>
          <w:szCs w:val="24"/>
        </w:rPr>
        <w:t xml:space="preserve"> –</w:t>
      </w:r>
      <w:proofErr w:type="spellStart"/>
      <w:r w:rsidRPr="00CE6323">
        <w:rPr>
          <w:b w:val="0"/>
          <w:bCs/>
          <w:sz w:val="24"/>
          <w:szCs w:val="24"/>
        </w:rPr>
        <w:t>rekannya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6898F8BA" w14:textId="77777777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365173FD" w14:textId="04F3B8EF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Persistent Samurai</w:t>
      </w:r>
    </w:p>
    <w:p w14:paraId="6DDB8521" w14:textId="64901BD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Samurai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Ruby Kingdom </w:t>
      </w:r>
      <w:proofErr w:type="spellStart"/>
      <w:r w:rsidRPr="00CE6323">
        <w:rPr>
          <w:b w:val="0"/>
          <w:bCs/>
          <w:sz w:val="24"/>
          <w:szCs w:val="24"/>
        </w:rPr>
        <w:t>dikenal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kegigihan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keteguhan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hatinya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sulit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menyerah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terkenal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kepala</w:t>
      </w:r>
      <w:proofErr w:type="spellEnd"/>
      <w:r w:rsidRPr="00CE6323">
        <w:rPr>
          <w:b w:val="0"/>
          <w:bCs/>
          <w:sz w:val="24"/>
          <w:szCs w:val="24"/>
        </w:rPr>
        <w:t xml:space="preserve"> di </w:t>
      </w:r>
      <w:proofErr w:type="spellStart"/>
      <w:r w:rsidRPr="00CE6323">
        <w:rPr>
          <w:b w:val="0"/>
          <w:bCs/>
          <w:sz w:val="24"/>
          <w:szCs w:val="24"/>
        </w:rPr>
        <w:t>antara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rekan</w:t>
      </w:r>
      <w:proofErr w:type="spellEnd"/>
      <w:r w:rsidRPr="00CE6323">
        <w:rPr>
          <w:b w:val="0"/>
          <w:bCs/>
          <w:sz w:val="24"/>
          <w:szCs w:val="24"/>
        </w:rPr>
        <w:t xml:space="preserve"> –</w:t>
      </w:r>
      <w:proofErr w:type="spellStart"/>
      <w:r w:rsidRPr="00CE6323">
        <w:rPr>
          <w:b w:val="0"/>
          <w:bCs/>
          <w:sz w:val="24"/>
          <w:szCs w:val="24"/>
        </w:rPr>
        <w:t>rekannya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busur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panah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dia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unggul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dalam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menghadapi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musuh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jarak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jauh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1ECC5593" w14:textId="77777777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198F2320" w14:textId="4B8A25F0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Wise Mage</w:t>
      </w:r>
    </w:p>
    <w:p w14:paraId="234337E7" w14:textId="210AB0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Mage </w:t>
      </w:r>
      <w:proofErr w:type="spellStart"/>
      <w:r w:rsidRPr="00CE6323">
        <w:rPr>
          <w:b w:val="0"/>
          <w:bCs/>
          <w:sz w:val="24"/>
          <w:szCs w:val="24"/>
        </w:rPr>
        <w:t>misterius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Sapphire Kingdom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penyihir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berprestasi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penuh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pengetahuan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meski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jarang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berbicara</w:t>
      </w:r>
      <w:proofErr w:type="spellEnd"/>
      <w:r w:rsidRPr="00CE6323">
        <w:rPr>
          <w:b w:val="0"/>
          <w:bCs/>
          <w:sz w:val="24"/>
          <w:szCs w:val="24"/>
        </w:rPr>
        <w:t xml:space="preserve">. Dia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sebagai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senjata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utamanya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sejalan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dengan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sifatnya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bijak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Namun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penggunaan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menguras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banyak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energi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tidak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dapat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mengeluarkannya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secara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terus</w:t>
      </w:r>
      <w:proofErr w:type="spellEnd"/>
      <w:r w:rsidRPr="00CE6323">
        <w:rPr>
          <w:b w:val="0"/>
          <w:bCs/>
          <w:sz w:val="24"/>
          <w:szCs w:val="24"/>
        </w:rPr>
        <w:t xml:space="preserve"> – </w:t>
      </w:r>
      <w:proofErr w:type="spellStart"/>
      <w:r w:rsidRPr="00CE6323">
        <w:rPr>
          <w:b w:val="0"/>
          <w:bCs/>
          <w:sz w:val="24"/>
          <w:szCs w:val="24"/>
        </w:rPr>
        <w:t>menerus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6BE61672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6C7FC148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7B9D8521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672F59A6" w14:textId="09CF36E2" w:rsidR="00B93316" w:rsidRDefault="00B93316" w:rsidP="002F76A9">
      <w:pPr>
        <w:pStyle w:val="STTSJudulBab"/>
        <w:rPr>
          <w:b w:val="0"/>
          <w:bCs/>
          <w:sz w:val="24"/>
          <w:szCs w:val="24"/>
        </w:rPr>
      </w:pPr>
      <w:r w:rsidRPr="00B93316">
        <w:rPr>
          <w:b w:val="0"/>
          <w:bCs/>
          <w:sz w:val="24"/>
          <w:szCs w:val="24"/>
        </w:rPr>
        <w:drawing>
          <wp:inline distT="0" distB="0" distL="0" distR="0" wp14:anchorId="3071FE5C" wp14:editId="741A3F20">
            <wp:extent cx="1440000" cy="1440000"/>
            <wp:effectExtent l="0" t="0" r="8255" b="8255"/>
            <wp:docPr id="169046181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A8A89B7-213E-31D5-5FEE-02CAFE2715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>
                      <a:extLst>
                        <a:ext uri="{FF2B5EF4-FFF2-40B4-BE49-F238E27FC236}">
                          <a16:creationId xmlns:a16="http://schemas.microsoft.com/office/drawing/2014/main" id="{DA8A89B7-213E-31D5-5FEE-02CAFE2715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6" t="1805" r="29826" b="20035"/>
                    <a:stretch/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3316">
        <w:rPr>
          <w:b w:val="0"/>
          <w:bCs/>
          <w:sz w:val="24"/>
          <w:szCs w:val="24"/>
        </w:rPr>
        <w:drawing>
          <wp:inline distT="0" distB="0" distL="0" distR="0" wp14:anchorId="02D96CCB" wp14:editId="6D226EAD">
            <wp:extent cx="1440000" cy="1440000"/>
            <wp:effectExtent l="0" t="0" r="8255" b="825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448C2D1-F372-A6DD-C3A2-66AE7FE81A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4448C2D1-F372-A6DD-C3A2-66AE7FE81A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60" t="3973" r="37236" b="21970"/>
                    <a:stretch/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3316">
        <w:rPr>
          <w:b w:val="0"/>
          <w:bCs/>
          <w:sz w:val="24"/>
          <w:szCs w:val="24"/>
        </w:rPr>
        <w:drawing>
          <wp:inline distT="0" distB="0" distL="0" distR="0" wp14:anchorId="67709ECE" wp14:editId="79736DF7">
            <wp:extent cx="1437105" cy="1440000"/>
            <wp:effectExtent l="0" t="0" r="0" b="8255"/>
            <wp:docPr id="194935630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2BA73D6-DFB4-47AB-BD29-5799D42128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2BA73D6-DFB4-47AB-BD29-5799D42128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62" t="5934" r="34953" b="21304"/>
                    <a:stretch/>
                  </pic:blipFill>
                  <pic:spPr bwMode="auto">
                    <a:xfrm>
                      <a:off x="0" y="0"/>
                      <a:ext cx="1437105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C149B" w14:textId="5DEF2941" w:rsidR="00F821B5" w:rsidRPr="00B93316" w:rsidRDefault="00B93316" w:rsidP="00B93316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718F8CC0" w14:textId="7EDDCC33" w:rsidR="00F821B5" w:rsidRDefault="003A7C5A" w:rsidP="00F821B5">
      <w:pPr>
        <w:pStyle w:val="STTSJudulBab"/>
        <w:rPr>
          <w:b w:val="0"/>
          <w:bCs/>
          <w:sz w:val="24"/>
          <w:szCs w:val="24"/>
        </w:rPr>
      </w:pPr>
      <w:r>
        <w:lastRenderedPageBreak/>
        <w:t>STAGE STORY</w:t>
      </w:r>
    </w:p>
    <w:p w14:paraId="7E3D7563" w14:textId="6B58BBAF" w:rsidR="00DB181B" w:rsidRDefault="00DB181B" w:rsidP="00DB181B">
      <w:pPr>
        <w:pStyle w:val="STTSJudulSubBab"/>
      </w:pPr>
    </w:p>
    <w:p w14:paraId="6DF3D8CF" w14:textId="4625069C" w:rsidR="00F821B5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397DDF1" wp14:editId="13E74072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259840" cy="1259840"/>
            <wp:effectExtent l="0" t="0" r="0" b="0"/>
            <wp:wrapSquare wrapText="bothSides"/>
            <wp:docPr id="1759903638" name="Picture 2" descr="Pixilart - Grassy hill by anthony1290f">
              <a:extLst xmlns:a="http://schemas.openxmlformats.org/drawingml/2006/main">
                <a:ext uri="{FF2B5EF4-FFF2-40B4-BE49-F238E27FC236}">
                  <a16:creationId xmlns:a16="http://schemas.microsoft.com/office/drawing/2014/main" id="{8FFF3783-3E12-4FE6-237F-E49EF721EF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Pixilart - Grassy hill by anthony1290f">
                      <a:extLst>
                        <a:ext uri="{FF2B5EF4-FFF2-40B4-BE49-F238E27FC236}">
                          <a16:creationId xmlns:a16="http://schemas.microsoft.com/office/drawing/2014/main" id="{8FFF3783-3E12-4FE6-237F-E49EF721EF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Plain Wilderness</w:t>
      </w:r>
    </w:p>
    <w:p w14:paraId="58EDAF96" w14:textId="078DD3DC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Werewolf, Goblin</w:t>
      </w:r>
    </w:p>
    <w:p w14:paraId="3175EFA6" w14:textId="6988E9D8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Orc Chief</w:t>
      </w:r>
    </w:p>
    <w:p w14:paraId="14778B33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</w:t>
      </w:r>
      <w:proofErr w:type="spellStart"/>
      <w:r w:rsidRPr="003A7C5A">
        <w:rPr>
          <w:b w:val="0"/>
          <w:bCs/>
          <w:sz w:val="24"/>
          <w:szCs w:val="24"/>
        </w:rPr>
        <w:t>hijau</w:t>
      </w:r>
      <w:proofErr w:type="spellEnd"/>
      <w:r w:rsidRPr="003A7C5A">
        <w:rPr>
          <w:b w:val="0"/>
          <w:bCs/>
          <w:sz w:val="24"/>
          <w:szCs w:val="24"/>
        </w:rPr>
        <w:t>)</w:t>
      </w:r>
    </w:p>
    <w:p w14:paraId="4923D97A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pengungsi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tambang</w:t>
      </w:r>
      <w:proofErr w:type="spellEnd"/>
    </w:p>
    <w:p w14:paraId="3ED174EF" w14:textId="2D161BF5" w:rsidR="00F821B5" w:rsidRDefault="002238B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2238BB">
        <w:rPr>
          <w:b w:val="0"/>
          <w:bCs/>
          <w:sz w:val="24"/>
          <w:szCs w:val="24"/>
        </w:rPr>
        <w:t>Deskripsi</w:t>
      </w:r>
      <w:proofErr w:type="spellEnd"/>
      <w:r w:rsidRPr="002238BB">
        <w:rPr>
          <w:b w:val="0"/>
          <w:bCs/>
          <w:sz w:val="24"/>
          <w:szCs w:val="24"/>
        </w:rPr>
        <w:t xml:space="preserve">: Plains </w:t>
      </w:r>
      <w:proofErr w:type="spellStart"/>
      <w:r w:rsidRPr="002238BB">
        <w:rPr>
          <w:b w:val="0"/>
          <w:bCs/>
          <w:sz w:val="24"/>
          <w:szCs w:val="24"/>
        </w:rPr>
        <w:t>adalah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tempat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begitu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luas</w:t>
      </w:r>
      <w:proofErr w:type="spellEnd"/>
      <w:r w:rsidRPr="002238BB">
        <w:rPr>
          <w:b w:val="0"/>
          <w:bCs/>
          <w:sz w:val="24"/>
          <w:szCs w:val="24"/>
        </w:rPr>
        <w:t xml:space="preserve"> dan </w:t>
      </w:r>
      <w:proofErr w:type="spellStart"/>
      <w:r w:rsidRPr="002238BB">
        <w:rPr>
          <w:b w:val="0"/>
          <w:bCs/>
          <w:sz w:val="24"/>
          <w:szCs w:val="24"/>
        </w:rPr>
        <w:t>indah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tetapi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seketika</w:t>
      </w:r>
      <w:proofErr w:type="spellEnd"/>
      <w:r w:rsidRPr="002238BB">
        <w:rPr>
          <w:b w:val="0"/>
          <w:bCs/>
          <w:sz w:val="24"/>
          <w:szCs w:val="24"/>
        </w:rPr>
        <w:t xml:space="preserve"> dark magic </w:t>
      </w:r>
      <w:proofErr w:type="spellStart"/>
      <w:r w:rsidRPr="002238BB">
        <w:rPr>
          <w:b w:val="0"/>
          <w:bCs/>
          <w:sz w:val="24"/>
          <w:szCs w:val="24"/>
        </w:rPr>
        <w:t>mulai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menyebar</w:t>
      </w:r>
      <w:proofErr w:type="spellEnd"/>
      <w:r w:rsidRPr="002238BB">
        <w:rPr>
          <w:b w:val="0"/>
          <w:bCs/>
          <w:sz w:val="24"/>
          <w:szCs w:val="24"/>
        </w:rPr>
        <w:t xml:space="preserve">, Plains </w:t>
      </w:r>
      <w:proofErr w:type="spellStart"/>
      <w:r w:rsidRPr="002238BB">
        <w:rPr>
          <w:b w:val="0"/>
          <w:bCs/>
          <w:sz w:val="24"/>
          <w:szCs w:val="24"/>
        </w:rPr>
        <w:t>menjadi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tempat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aggresif</w:t>
      </w:r>
      <w:proofErr w:type="spellEnd"/>
      <w:r w:rsidR="003A7C5A" w:rsidRPr="003A7C5A">
        <w:rPr>
          <w:b w:val="0"/>
          <w:bCs/>
          <w:sz w:val="24"/>
          <w:szCs w:val="24"/>
        </w:rPr>
        <w:t>.</w:t>
      </w:r>
    </w:p>
    <w:p w14:paraId="047FD8DC" w14:textId="62C59E4F" w:rsidR="00F821B5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C8E9B2B" wp14:editId="52571543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259840" cy="1259840"/>
            <wp:effectExtent l="0" t="0" r="0" b="0"/>
            <wp:wrapSquare wrapText="bothSides"/>
            <wp:docPr id="9990366" name="Picture 8" descr="pixel art | &quot;trees&quot; [100x100 pixel] by stls">
              <a:extLst xmlns:a="http://schemas.openxmlformats.org/drawingml/2006/main">
                <a:ext uri="{FF2B5EF4-FFF2-40B4-BE49-F238E27FC236}">
                  <a16:creationId xmlns:a16="http://schemas.microsoft.com/office/drawing/2014/main" id="{71AB7292-28FB-CDBB-1D7C-CBFAF1160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pixel art | &quot;trees&quot; [100x100 pixel] by stls">
                      <a:extLst>
                        <a:ext uri="{FF2B5EF4-FFF2-40B4-BE49-F238E27FC236}">
                          <a16:creationId xmlns:a16="http://schemas.microsoft.com/office/drawing/2014/main" id="{71AB7292-28FB-CDBB-1D7C-CBFAF11604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Forest</w:t>
      </w:r>
    </w:p>
    <w:p w14:paraId="5E7845DC" w14:textId="5DFA34BA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Goblin, Skeleton, Satyr</w:t>
      </w:r>
    </w:p>
    <w:p w14:paraId="471CF831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Amazon Girl</w:t>
      </w:r>
    </w:p>
    <w:p w14:paraId="3D6A3F86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Gorgon (Medusa)</w:t>
      </w:r>
    </w:p>
    <w:p w14:paraId="3013DBB6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NPC: Peasants</w:t>
      </w:r>
    </w:p>
    <w:p w14:paraId="37AF0FD8" w14:textId="342B10B7" w:rsidR="00F821B5" w:rsidRDefault="002238B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2238BB">
        <w:rPr>
          <w:b w:val="0"/>
          <w:bCs/>
          <w:sz w:val="24"/>
          <w:szCs w:val="24"/>
        </w:rPr>
        <w:t>Deskripsi</w:t>
      </w:r>
      <w:proofErr w:type="spellEnd"/>
      <w:r w:rsidRPr="002238BB">
        <w:rPr>
          <w:b w:val="0"/>
          <w:bCs/>
          <w:sz w:val="24"/>
          <w:szCs w:val="24"/>
        </w:rPr>
        <w:t xml:space="preserve">: Forest </w:t>
      </w:r>
      <w:proofErr w:type="spellStart"/>
      <w:r w:rsidRPr="002238BB">
        <w:rPr>
          <w:b w:val="0"/>
          <w:bCs/>
          <w:sz w:val="24"/>
          <w:szCs w:val="24"/>
        </w:rPr>
        <w:t>merupakan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tempat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begitu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misterius</w:t>
      </w:r>
      <w:proofErr w:type="spellEnd"/>
      <w:r w:rsidRPr="002238BB">
        <w:rPr>
          <w:b w:val="0"/>
          <w:bCs/>
          <w:sz w:val="24"/>
          <w:szCs w:val="24"/>
        </w:rPr>
        <w:t xml:space="preserve">, Dimana </w:t>
      </w:r>
      <w:proofErr w:type="spellStart"/>
      <w:r w:rsidRPr="002238BB">
        <w:rPr>
          <w:b w:val="0"/>
          <w:bCs/>
          <w:sz w:val="24"/>
          <w:szCs w:val="24"/>
        </w:rPr>
        <w:t>konon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siapapun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memasuki</w:t>
      </w:r>
      <w:proofErr w:type="spellEnd"/>
      <w:r w:rsidRPr="002238BB">
        <w:rPr>
          <w:b w:val="0"/>
          <w:bCs/>
          <w:sz w:val="24"/>
          <w:szCs w:val="24"/>
        </w:rPr>
        <w:t xml:space="preserve"> the forest </w:t>
      </w:r>
      <w:proofErr w:type="spellStart"/>
      <w:r w:rsidRPr="002238BB">
        <w:rPr>
          <w:b w:val="0"/>
          <w:bCs/>
          <w:sz w:val="24"/>
          <w:szCs w:val="24"/>
        </w:rPr>
        <w:t>ini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tidak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dapat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keluar</w:t>
      </w:r>
      <w:proofErr w:type="spellEnd"/>
      <w:r w:rsidR="003A7C5A" w:rsidRPr="003A7C5A">
        <w:rPr>
          <w:b w:val="0"/>
          <w:bCs/>
          <w:sz w:val="24"/>
          <w:szCs w:val="24"/>
        </w:rPr>
        <w:t>.</w:t>
      </w:r>
    </w:p>
    <w:p w14:paraId="51FF937B" w14:textId="5939E51B" w:rsidR="00F821B5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0BD7533" wp14:editId="1D17343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186180" cy="1259840"/>
            <wp:effectExtent l="0" t="0" r="0" b="0"/>
            <wp:wrapSquare wrapText="bothSides"/>
            <wp:docPr id="1127568871" name="Picture 2" descr="Top free game assets tagged cave - Page 2 - itch.io">
              <a:extLst xmlns:a="http://schemas.openxmlformats.org/drawingml/2006/main">
                <a:ext uri="{FF2B5EF4-FFF2-40B4-BE49-F238E27FC236}">
                  <a16:creationId xmlns:a16="http://schemas.microsoft.com/office/drawing/2014/main" id="{3BB1E0E6-CFB9-EF50-73A8-CB211C52E4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Top free game assets tagged cave - Page 2 - itch.io">
                      <a:extLst>
                        <a:ext uri="{FF2B5EF4-FFF2-40B4-BE49-F238E27FC236}">
                          <a16:creationId xmlns:a16="http://schemas.microsoft.com/office/drawing/2014/main" id="{3BB1E0E6-CFB9-EF50-73A8-CB211C52E46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0" t="109" r="14120" b="-109"/>
                    <a:stretch/>
                  </pic:blipFill>
                  <pic:spPr bwMode="auto">
                    <a:xfrm>
                      <a:off x="0" y="0"/>
                      <a:ext cx="118618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Molten Cave</w:t>
      </w:r>
    </w:p>
    <w:p w14:paraId="038654D0" w14:textId="7F05EF2F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Gladiator,Demon</w:t>
      </w:r>
      <w:proofErr w:type="spellEnd"/>
    </w:p>
    <w:p w14:paraId="5370546D" w14:textId="57FEB2FC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Pyromancer</w:t>
      </w:r>
    </w:p>
    <w:p w14:paraId="1763C187" w14:textId="112BD292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>)</w:t>
      </w:r>
      <w:r w:rsidR="002F76A9" w:rsidRPr="002F76A9">
        <w:rPr>
          <w:b w:val="0"/>
          <w:noProof/>
          <w:sz w:val="24"/>
          <w:szCs w:val="22"/>
        </w:rPr>
        <w:t xml:space="preserve"> </w:t>
      </w:r>
    </w:p>
    <w:p w14:paraId="6904090B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pengungsi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tambang</w:t>
      </w:r>
      <w:proofErr w:type="spellEnd"/>
    </w:p>
    <w:p w14:paraId="1BFE629F" w14:textId="7DA3C306" w:rsidR="002238BB" w:rsidRDefault="002238B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2238BB">
        <w:rPr>
          <w:b w:val="0"/>
          <w:bCs/>
          <w:sz w:val="24"/>
          <w:szCs w:val="24"/>
        </w:rPr>
        <w:t>Deskripsi</w:t>
      </w:r>
      <w:proofErr w:type="spellEnd"/>
      <w:r w:rsidRPr="002238BB">
        <w:rPr>
          <w:b w:val="0"/>
          <w:bCs/>
          <w:sz w:val="24"/>
          <w:szCs w:val="24"/>
        </w:rPr>
        <w:t xml:space="preserve"> : Molten cave </w:t>
      </w:r>
      <w:proofErr w:type="spellStart"/>
      <w:r w:rsidRPr="002238BB">
        <w:rPr>
          <w:b w:val="0"/>
          <w:bCs/>
          <w:sz w:val="24"/>
          <w:szCs w:val="24"/>
        </w:rPr>
        <w:t>ini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sudah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menjadi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lebih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aktif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dikarenakan</w:t>
      </w:r>
      <w:proofErr w:type="spellEnd"/>
      <w:r w:rsidRPr="002238BB">
        <w:rPr>
          <w:b w:val="0"/>
          <w:bCs/>
          <w:sz w:val="24"/>
          <w:szCs w:val="24"/>
        </w:rPr>
        <w:t xml:space="preserve"> dark magic dan juga </w:t>
      </w:r>
      <w:proofErr w:type="spellStart"/>
      <w:r w:rsidRPr="002238BB">
        <w:rPr>
          <w:b w:val="0"/>
          <w:bCs/>
          <w:sz w:val="24"/>
          <w:szCs w:val="24"/>
        </w:rPr>
        <w:t>memperlambat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pergerakan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karakter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dikarenakan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suhu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nya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begitu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panas</w:t>
      </w:r>
      <w:proofErr w:type="spellEnd"/>
      <w:r w:rsidRPr="002238BB">
        <w:rPr>
          <w:b w:val="0"/>
          <w:bCs/>
          <w:sz w:val="24"/>
          <w:szCs w:val="24"/>
        </w:rPr>
        <w:t xml:space="preserve">. </w:t>
      </w:r>
      <w:proofErr w:type="spellStart"/>
      <w:r w:rsidRPr="002238BB">
        <w:rPr>
          <w:b w:val="0"/>
          <w:bCs/>
          <w:sz w:val="24"/>
          <w:szCs w:val="24"/>
        </w:rPr>
        <w:t>tetapi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ada</w:t>
      </w:r>
      <w:proofErr w:type="spellEnd"/>
      <w:r w:rsidRPr="002238BB">
        <w:rPr>
          <w:b w:val="0"/>
          <w:bCs/>
          <w:sz w:val="24"/>
          <w:szCs w:val="24"/>
        </w:rPr>
        <w:t xml:space="preserve"> material yang sangat Langkah yang </w:t>
      </w:r>
      <w:proofErr w:type="spellStart"/>
      <w:r w:rsidRPr="002238BB">
        <w:rPr>
          <w:b w:val="0"/>
          <w:bCs/>
          <w:sz w:val="24"/>
          <w:szCs w:val="24"/>
        </w:rPr>
        <w:t>mungkin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dapat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membantu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karakter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berkembang</w:t>
      </w:r>
      <w:proofErr w:type="spellEnd"/>
    </w:p>
    <w:p w14:paraId="4C268AB3" w14:textId="09588475" w:rsidR="00CE6323" w:rsidRPr="002238BB" w:rsidRDefault="002238BB" w:rsidP="002238BB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4F3D72F1" w14:textId="03072718" w:rsidR="003A7C5A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45E14D2F" wp14:editId="6EEE42F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172845" cy="1259840"/>
            <wp:effectExtent l="0" t="0" r="8255" b="0"/>
            <wp:wrapSquare wrapText="bothSides"/>
            <wp:docPr id="7976197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ABF2E15-260E-B0A4-CFEF-3FF09ADB20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ABF2E15-260E-B0A4-CFEF-3FF09ADB20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3" t="1086" r="27836" b="-1086"/>
                    <a:stretch/>
                  </pic:blipFill>
                  <pic:spPr>
                    <a:xfrm>
                      <a:off x="0" y="0"/>
                      <a:ext cx="117284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Frost Core</w:t>
      </w:r>
    </w:p>
    <w:p w14:paraId="1EECD8CC" w14:textId="0594B2B9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Demon Elite, Frost Yokai, Bone Dwarf</w:t>
      </w:r>
    </w:p>
    <w:p w14:paraId="7F45C4A0" w14:textId="2CEFB533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Berserker Dwarf</w:t>
      </w:r>
    </w:p>
    <w:p w14:paraId="32952902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Golem(es)</w:t>
      </w:r>
    </w:p>
    <w:p w14:paraId="1F53075F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Relik</w:t>
      </w:r>
      <w:proofErr w:type="spellEnd"/>
      <w:r w:rsidRPr="003A7C5A">
        <w:rPr>
          <w:b w:val="0"/>
          <w:bCs/>
          <w:sz w:val="24"/>
          <w:szCs w:val="24"/>
        </w:rPr>
        <w:t xml:space="preserve"> Es</w:t>
      </w:r>
    </w:p>
    <w:p w14:paraId="51D7A2E1" w14:textId="1376389F" w:rsidR="003A7C5A" w:rsidRDefault="002238B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2238BB">
        <w:rPr>
          <w:b w:val="0"/>
          <w:bCs/>
          <w:sz w:val="24"/>
          <w:szCs w:val="24"/>
        </w:rPr>
        <w:t>Deskripsi</w:t>
      </w:r>
      <w:proofErr w:type="spellEnd"/>
      <w:r w:rsidRPr="002238BB">
        <w:rPr>
          <w:b w:val="0"/>
          <w:bCs/>
          <w:sz w:val="24"/>
          <w:szCs w:val="24"/>
        </w:rPr>
        <w:t xml:space="preserve">: Frozen Core </w:t>
      </w:r>
      <w:proofErr w:type="spellStart"/>
      <w:r w:rsidRPr="002238BB">
        <w:rPr>
          <w:b w:val="0"/>
          <w:bCs/>
          <w:sz w:val="24"/>
          <w:szCs w:val="24"/>
        </w:rPr>
        <w:t>adalah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tempat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begitu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berbahaya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dikarenakan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badai</w:t>
      </w:r>
      <w:proofErr w:type="spellEnd"/>
      <w:r w:rsidRPr="002238BB">
        <w:rPr>
          <w:b w:val="0"/>
          <w:bCs/>
          <w:sz w:val="24"/>
          <w:szCs w:val="24"/>
        </w:rPr>
        <w:t xml:space="preserve"> dan </w:t>
      </w:r>
      <w:proofErr w:type="spellStart"/>
      <w:r w:rsidRPr="002238BB">
        <w:rPr>
          <w:b w:val="0"/>
          <w:bCs/>
          <w:sz w:val="24"/>
          <w:szCs w:val="24"/>
        </w:rPr>
        <w:t>musuh-musuh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dapat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beradaptasi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sama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suhu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dingin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membuat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karakter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kita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susah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melewatinya</w:t>
      </w:r>
      <w:proofErr w:type="spellEnd"/>
      <w:r w:rsidRPr="002238BB">
        <w:rPr>
          <w:b w:val="0"/>
          <w:bCs/>
          <w:sz w:val="24"/>
          <w:szCs w:val="24"/>
        </w:rPr>
        <w:t xml:space="preserve">. </w:t>
      </w:r>
      <w:proofErr w:type="spellStart"/>
      <w:r w:rsidRPr="002238BB">
        <w:rPr>
          <w:b w:val="0"/>
          <w:bCs/>
          <w:sz w:val="24"/>
          <w:szCs w:val="24"/>
        </w:rPr>
        <w:t>Tetapi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ada</w:t>
      </w:r>
      <w:proofErr w:type="spellEnd"/>
      <w:r w:rsidRPr="002238BB">
        <w:rPr>
          <w:b w:val="0"/>
          <w:bCs/>
          <w:sz w:val="24"/>
          <w:szCs w:val="24"/>
        </w:rPr>
        <w:t xml:space="preserve"> material yang sangat Langkah yang </w:t>
      </w:r>
      <w:proofErr w:type="spellStart"/>
      <w:r w:rsidRPr="002238BB">
        <w:rPr>
          <w:b w:val="0"/>
          <w:bCs/>
          <w:sz w:val="24"/>
          <w:szCs w:val="24"/>
        </w:rPr>
        <w:t>mungkin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dapat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membantu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karakter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berkembang</w:t>
      </w:r>
      <w:proofErr w:type="spellEnd"/>
    </w:p>
    <w:p w14:paraId="3FC528CD" w14:textId="3ABEDEAD" w:rsidR="003A7C5A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B85BAF5" wp14:editId="31DC3B33">
            <wp:simplePos x="0" y="0"/>
            <wp:positionH relativeFrom="column">
              <wp:posOffset>3799840</wp:posOffset>
            </wp:positionH>
            <wp:positionV relativeFrom="paragraph">
              <wp:posOffset>5715</wp:posOffset>
            </wp:positionV>
            <wp:extent cx="1236345" cy="1259840"/>
            <wp:effectExtent l="0" t="0" r="1905" b="0"/>
            <wp:wrapSquare wrapText="bothSides"/>
            <wp:docPr id="194904721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F9DFEDB-6A52-D880-1713-AF9E902404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F9DFEDB-6A52-D880-1713-AF9E902404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3" r="10385"/>
                    <a:stretch/>
                  </pic:blipFill>
                  <pic:spPr>
                    <a:xfrm>
                      <a:off x="0" y="0"/>
                      <a:ext cx="123634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Illusive Desert</w:t>
      </w:r>
    </w:p>
    <w:p w14:paraId="12897C4C" w14:textId="505B1FD8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Orc, Yokai, Satyr</w:t>
      </w:r>
    </w:p>
    <w:p w14:paraId="3F721E37" w14:textId="1B1B6312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Minotaur</w:t>
      </w:r>
    </w:p>
    <w:p w14:paraId="17FDFD13" w14:textId="5E09D861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Hellhound (3 Phase Battle)</w:t>
      </w:r>
      <w:r w:rsidR="002F76A9" w:rsidRPr="002F76A9">
        <w:rPr>
          <w:b w:val="0"/>
          <w:noProof/>
          <w:sz w:val="24"/>
          <w:szCs w:val="22"/>
        </w:rPr>
        <w:t xml:space="preserve"> </w:t>
      </w:r>
    </w:p>
    <w:p w14:paraId="05E27442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1: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fisik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kecepatan</w:t>
      </w:r>
      <w:proofErr w:type="spellEnd"/>
    </w:p>
    <w:p w14:paraId="5B92BDD9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2: </w:t>
      </w:r>
      <w:proofErr w:type="spellStart"/>
      <w:r w:rsidRPr="003A7C5A">
        <w:rPr>
          <w:b w:val="0"/>
          <w:bCs/>
          <w:sz w:val="24"/>
          <w:szCs w:val="24"/>
        </w:rPr>
        <w:t>Berkepala</w:t>
      </w:r>
      <w:proofErr w:type="spellEnd"/>
      <w:r w:rsidRPr="003A7C5A">
        <w:rPr>
          <w:b w:val="0"/>
          <w:bCs/>
          <w:sz w:val="24"/>
          <w:szCs w:val="24"/>
        </w:rPr>
        <w:t xml:space="preserve"> 2 dan Damage Up</w:t>
      </w:r>
    </w:p>
    <w:p w14:paraId="78C79B73" w14:textId="0B565519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3: </w:t>
      </w:r>
      <w:proofErr w:type="spellStart"/>
      <w:r w:rsidRPr="003A7C5A">
        <w:rPr>
          <w:b w:val="0"/>
          <w:bCs/>
          <w:sz w:val="24"/>
          <w:szCs w:val="24"/>
        </w:rPr>
        <w:t>Bentuk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iblis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berkepala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Kecepatan</w:t>
      </w:r>
      <w:proofErr w:type="spellEnd"/>
      <w:r w:rsidRPr="003A7C5A">
        <w:rPr>
          <w:b w:val="0"/>
          <w:bCs/>
          <w:sz w:val="24"/>
          <w:szCs w:val="24"/>
        </w:rPr>
        <w:t>?? Damage??</w:t>
      </w:r>
    </w:p>
    <w:p w14:paraId="1CA38B5B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</w:p>
    <w:p w14:paraId="5088A3C6" w14:textId="13DB7538" w:rsidR="003A7C5A" w:rsidRDefault="00DB181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DB181B">
        <w:rPr>
          <w:b w:val="0"/>
          <w:bCs/>
          <w:sz w:val="24"/>
          <w:szCs w:val="24"/>
        </w:rPr>
        <w:t>Deskripsi</w:t>
      </w:r>
      <w:proofErr w:type="spellEnd"/>
      <w:r w:rsidRPr="00DB181B">
        <w:rPr>
          <w:b w:val="0"/>
          <w:bCs/>
          <w:sz w:val="24"/>
          <w:szCs w:val="24"/>
        </w:rPr>
        <w:t xml:space="preserve"> : </w:t>
      </w:r>
      <w:proofErr w:type="spellStart"/>
      <w:r w:rsidRPr="00DB181B">
        <w:rPr>
          <w:b w:val="0"/>
          <w:bCs/>
          <w:sz w:val="24"/>
          <w:szCs w:val="24"/>
        </w:rPr>
        <w:t>Petunjuk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awal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tentang</w:t>
      </w:r>
      <w:proofErr w:type="spellEnd"/>
      <w:r w:rsidRPr="00DB181B">
        <w:rPr>
          <w:b w:val="0"/>
          <w:bCs/>
          <w:sz w:val="24"/>
          <w:szCs w:val="24"/>
        </w:rPr>
        <w:t xml:space="preserve"> sang </w:t>
      </w:r>
      <w:proofErr w:type="spellStart"/>
      <w:r w:rsidRPr="00DB181B">
        <w:rPr>
          <w:b w:val="0"/>
          <w:bCs/>
          <w:sz w:val="24"/>
          <w:szCs w:val="24"/>
        </w:rPr>
        <w:t>pangeran</w:t>
      </w:r>
      <w:proofErr w:type="spellEnd"/>
      <w:r w:rsidRPr="00DB181B">
        <w:rPr>
          <w:b w:val="0"/>
          <w:bCs/>
          <w:sz w:val="24"/>
          <w:szCs w:val="24"/>
        </w:rPr>
        <w:t xml:space="preserve"> dan </w:t>
      </w:r>
      <w:proofErr w:type="spellStart"/>
      <w:r w:rsidRPr="00DB181B">
        <w:rPr>
          <w:b w:val="0"/>
          <w:bCs/>
          <w:sz w:val="24"/>
          <w:szCs w:val="24"/>
        </w:rPr>
        <w:t>keinginannya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membangkitkan</w:t>
      </w:r>
      <w:proofErr w:type="spellEnd"/>
      <w:r w:rsidRPr="00DB181B">
        <w:rPr>
          <w:b w:val="0"/>
          <w:bCs/>
          <w:sz w:val="24"/>
          <w:szCs w:val="24"/>
        </w:rPr>
        <w:t xml:space="preserve"> yang </w:t>
      </w:r>
      <w:proofErr w:type="spellStart"/>
      <w:r w:rsidRPr="00DB181B">
        <w:rPr>
          <w:b w:val="0"/>
          <w:bCs/>
          <w:sz w:val="24"/>
          <w:szCs w:val="24"/>
        </w:rPr>
        <w:t>telah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mati</w:t>
      </w:r>
      <w:proofErr w:type="spellEnd"/>
      <w:r w:rsidRPr="00DB181B">
        <w:rPr>
          <w:b w:val="0"/>
          <w:bCs/>
          <w:sz w:val="24"/>
          <w:szCs w:val="24"/>
        </w:rPr>
        <w:t>.</w:t>
      </w:r>
    </w:p>
    <w:p w14:paraId="24FFB1AE" w14:textId="14AC23C6" w:rsidR="003A7C5A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8416DBD" wp14:editId="1D0549D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259840" cy="1259840"/>
            <wp:effectExtent l="0" t="0" r="0" b="0"/>
            <wp:wrapSquare wrapText="bothSides"/>
            <wp:docPr id="683430700" name="Picture 2" descr="Explore the Ruins: 2D Pixel Art Medieval Castle">
              <a:extLst xmlns:a="http://schemas.openxmlformats.org/drawingml/2006/main">
                <a:ext uri="{FF2B5EF4-FFF2-40B4-BE49-F238E27FC236}">
                  <a16:creationId xmlns:a16="http://schemas.microsoft.com/office/drawing/2014/main" id="{2B352433-B7A3-1E6D-55F4-444EA0CEC1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Explore the Ruins: 2D Pixel Art Medieval Castle">
                      <a:extLst>
                        <a:ext uri="{FF2B5EF4-FFF2-40B4-BE49-F238E27FC236}">
                          <a16:creationId xmlns:a16="http://schemas.microsoft.com/office/drawing/2014/main" id="{2B352433-B7A3-1E6D-55F4-444EA0CEC1C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Ruins of Obsidian Kingdom</w:t>
      </w:r>
    </w:p>
    <w:p w14:paraId="5C58FB84" w14:textId="476F3E8B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Skeleton Knight, Demon, Corrupted Soldier</w:t>
      </w:r>
    </w:p>
    <w:p w14:paraId="5CB5D24A" w14:textId="3F1145B6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Samurai Hitam (Clone)</w:t>
      </w:r>
      <w:r w:rsidR="002F76A9" w:rsidRPr="002F76A9">
        <w:rPr>
          <w:b w:val="0"/>
          <w:noProof/>
          <w:sz w:val="24"/>
          <w:szCs w:val="22"/>
        </w:rPr>
        <w:t xml:space="preserve"> </w:t>
      </w:r>
    </w:p>
    <w:p w14:paraId="46514AD5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Corrupted Dragon</w:t>
      </w:r>
    </w:p>
    <w:p w14:paraId="37B0A113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Roh </w:t>
      </w:r>
      <w:proofErr w:type="spellStart"/>
      <w:r w:rsidRPr="003A7C5A">
        <w:rPr>
          <w:b w:val="0"/>
          <w:bCs/>
          <w:sz w:val="24"/>
          <w:szCs w:val="24"/>
        </w:rPr>
        <w:t>kerajaan</w:t>
      </w:r>
      <w:proofErr w:type="spellEnd"/>
    </w:p>
    <w:p w14:paraId="759E4C4B" w14:textId="13CF0375" w:rsidR="002238BB" w:rsidRDefault="00DB181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DB181B">
        <w:rPr>
          <w:b w:val="0"/>
          <w:bCs/>
          <w:sz w:val="24"/>
          <w:szCs w:val="24"/>
        </w:rPr>
        <w:t>Deskripsi</w:t>
      </w:r>
      <w:proofErr w:type="spellEnd"/>
      <w:r w:rsidRPr="00DB181B">
        <w:rPr>
          <w:b w:val="0"/>
          <w:bCs/>
          <w:sz w:val="24"/>
          <w:szCs w:val="24"/>
        </w:rPr>
        <w:t xml:space="preserve">: </w:t>
      </w:r>
      <w:proofErr w:type="spellStart"/>
      <w:r w:rsidRPr="00DB181B">
        <w:rPr>
          <w:b w:val="0"/>
          <w:bCs/>
          <w:sz w:val="24"/>
          <w:szCs w:val="24"/>
        </w:rPr>
        <w:t>Kerjaan</w:t>
      </w:r>
      <w:proofErr w:type="spellEnd"/>
      <w:r w:rsidRPr="00DB181B">
        <w:rPr>
          <w:b w:val="0"/>
          <w:bCs/>
          <w:sz w:val="24"/>
          <w:szCs w:val="24"/>
        </w:rPr>
        <w:t xml:space="preserve"> Obsidian </w:t>
      </w:r>
      <w:proofErr w:type="spellStart"/>
      <w:r w:rsidRPr="00DB181B">
        <w:rPr>
          <w:b w:val="0"/>
          <w:bCs/>
          <w:sz w:val="24"/>
          <w:szCs w:val="24"/>
        </w:rPr>
        <w:t>adalah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tempat</w:t>
      </w:r>
      <w:proofErr w:type="spellEnd"/>
      <w:r w:rsidRPr="00DB181B">
        <w:rPr>
          <w:b w:val="0"/>
          <w:bCs/>
          <w:sz w:val="24"/>
          <w:szCs w:val="24"/>
        </w:rPr>
        <w:t xml:space="preserve"> yang </w:t>
      </w:r>
      <w:proofErr w:type="spellStart"/>
      <w:r w:rsidRPr="00DB181B">
        <w:rPr>
          <w:b w:val="0"/>
          <w:bCs/>
          <w:sz w:val="24"/>
          <w:szCs w:val="24"/>
        </w:rPr>
        <w:t>sudah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menjadi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begitu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kuat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dengan</w:t>
      </w:r>
      <w:proofErr w:type="spellEnd"/>
      <w:r w:rsidRPr="00DB181B">
        <w:rPr>
          <w:b w:val="0"/>
          <w:bCs/>
          <w:sz w:val="24"/>
          <w:szCs w:val="24"/>
        </w:rPr>
        <w:t xml:space="preserve"> dark magic, </w:t>
      </w:r>
      <w:proofErr w:type="spellStart"/>
      <w:r w:rsidRPr="00DB181B">
        <w:rPr>
          <w:b w:val="0"/>
          <w:bCs/>
          <w:sz w:val="24"/>
          <w:szCs w:val="24"/>
        </w:rPr>
        <w:t>disini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tujuan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karaktermu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untuk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menyelamatkan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atau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mengalahkan</w:t>
      </w:r>
      <w:proofErr w:type="spellEnd"/>
      <w:r w:rsidRPr="00DB181B">
        <w:rPr>
          <w:b w:val="0"/>
          <w:bCs/>
          <w:sz w:val="24"/>
          <w:szCs w:val="24"/>
        </w:rPr>
        <w:t xml:space="preserve"> Anak Raja. Itu </w:t>
      </w:r>
      <w:proofErr w:type="spellStart"/>
      <w:r w:rsidRPr="00DB181B">
        <w:rPr>
          <w:b w:val="0"/>
          <w:bCs/>
          <w:sz w:val="24"/>
          <w:szCs w:val="24"/>
        </w:rPr>
        <w:t>adalah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pilihan</w:t>
      </w:r>
      <w:proofErr w:type="spellEnd"/>
      <w:r w:rsidRPr="00DB181B">
        <w:rPr>
          <w:b w:val="0"/>
          <w:bCs/>
          <w:sz w:val="24"/>
          <w:szCs w:val="24"/>
        </w:rPr>
        <w:t xml:space="preserve"> mu..</w:t>
      </w:r>
    </w:p>
    <w:p w14:paraId="12DBC2DB" w14:textId="1495D77E" w:rsidR="003A7C5A" w:rsidRPr="002238BB" w:rsidRDefault="002238BB" w:rsidP="002238BB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740FE899" w14:textId="0C044E4F" w:rsidR="003A7C5A" w:rsidRDefault="003A7C5A" w:rsidP="003A7C5A">
      <w:pPr>
        <w:pStyle w:val="STTSJudulBab"/>
      </w:pPr>
      <w:r>
        <w:lastRenderedPageBreak/>
        <w:t>ENEMIES</w:t>
      </w:r>
    </w:p>
    <w:p w14:paraId="232422C3" w14:textId="77777777" w:rsidR="003A7C5A" w:rsidRDefault="003A7C5A" w:rsidP="00AC5218">
      <w:pPr>
        <w:pStyle w:val="STTSJudulBab"/>
        <w:jc w:val="left"/>
        <w:rPr>
          <w:b w:val="0"/>
          <w:bCs/>
          <w:sz w:val="24"/>
          <w:szCs w:val="24"/>
        </w:rPr>
      </w:pPr>
    </w:p>
    <w:p w14:paraId="3C565A66" w14:textId="46A7F111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t>Common Enemies</w:t>
      </w:r>
    </w:p>
    <w:p w14:paraId="1C00DA6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Goblin</w:t>
      </w:r>
    </w:p>
    <w:p w14:paraId="67C71A1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Hutan </w:t>
      </w:r>
      <w:proofErr w:type="spellStart"/>
      <w:r w:rsidRPr="003A7C5A">
        <w:rPr>
          <w:b w:val="0"/>
          <w:bCs/>
          <w:sz w:val="24"/>
          <w:szCs w:val="24"/>
        </w:rPr>
        <w:t>Terkutuk</w:t>
      </w:r>
      <w:proofErr w:type="spellEnd"/>
    </w:p>
    <w:p w14:paraId="5C402C6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insting</w:t>
      </w:r>
      <w:proofErr w:type="spellEnd"/>
      <w:r w:rsidRPr="003A7C5A">
        <w:rPr>
          <w:b w:val="0"/>
          <w:bCs/>
          <w:sz w:val="24"/>
          <w:szCs w:val="24"/>
        </w:rPr>
        <w:t xml:space="preserve"> buas dan </w:t>
      </w:r>
      <w:proofErr w:type="spellStart"/>
      <w:r w:rsidRPr="003A7C5A">
        <w:rPr>
          <w:b w:val="0"/>
          <w:bCs/>
          <w:sz w:val="24"/>
          <w:szCs w:val="24"/>
        </w:rPr>
        <w:t>kecerdikan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tinggi</w:t>
      </w:r>
      <w:proofErr w:type="spellEnd"/>
      <w:r w:rsidRPr="003A7C5A">
        <w:rPr>
          <w:b w:val="0"/>
          <w:bCs/>
          <w:sz w:val="24"/>
          <w:szCs w:val="24"/>
        </w:rPr>
        <w:t xml:space="preserve">. Sering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secara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berkelompok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4F3918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Lempar</w:t>
      </w:r>
      <w:proofErr w:type="spellEnd"/>
      <w:r w:rsidRPr="003A7C5A">
        <w:rPr>
          <w:b w:val="0"/>
          <w:bCs/>
          <w:sz w:val="24"/>
          <w:szCs w:val="24"/>
        </w:rPr>
        <w:t xml:space="preserve"> tombak, </w:t>
      </w:r>
      <w:proofErr w:type="spellStart"/>
      <w:r w:rsidRPr="003A7C5A">
        <w:rPr>
          <w:b w:val="0"/>
          <w:bCs/>
          <w:sz w:val="24"/>
          <w:szCs w:val="24"/>
        </w:rPr>
        <w:t>jebakan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sederhana</w:t>
      </w:r>
      <w:proofErr w:type="spellEnd"/>
    </w:p>
    <w:p w14:paraId="2F21DCE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12457F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Orc</w:t>
      </w:r>
    </w:p>
    <w:p w14:paraId="2A508F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Padang </w:t>
      </w:r>
      <w:proofErr w:type="spellStart"/>
      <w:r w:rsidRPr="003A7C5A">
        <w:rPr>
          <w:b w:val="0"/>
          <w:bCs/>
          <w:sz w:val="24"/>
          <w:szCs w:val="24"/>
        </w:rPr>
        <w:t>Pasir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</w:p>
    <w:p w14:paraId="6F9C295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Pejuang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besar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bertubuh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kuat</w:t>
      </w:r>
      <w:proofErr w:type="spellEnd"/>
      <w:r w:rsidRPr="003A7C5A">
        <w:rPr>
          <w:b w:val="0"/>
          <w:bCs/>
          <w:sz w:val="24"/>
          <w:szCs w:val="24"/>
        </w:rPr>
        <w:t xml:space="preserve"> dan brutal. Tidak </w:t>
      </w:r>
      <w:proofErr w:type="spellStart"/>
      <w:r w:rsidRPr="003A7C5A">
        <w:rPr>
          <w:b w:val="0"/>
          <w:bCs/>
          <w:sz w:val="24"/>
          <w:szCs w:val="24"/>
        </w:rPr>
        <w:t>terlalu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pukulannya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menghancurkan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4EB8E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lompat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teriakan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mengintimidasi</w:t>
      </w:r>
      <w:proofErr w:type="spellEnd"/>
    </w:p>
    <w:p w14:paraId="6BC8B93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E769F2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Skeleton</w:t>
      </w:r>
    </w:p>
    <w:p w14:paraId="77C4F7F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5A6A3D5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Tulang-tulang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hidup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dikendalikan</w:t>
      </w:r>
      <w:proofErr w:type="spellEnd"/>
      <w:r w:rsidRPr="003A7C5A">
        <w:rPr>
          <w:b w:val="0"/>
          <w:bCs/>
          <w:sz w:val="24"/>
          <w:szCs w:val="24"/>
        </w:rPr>
        <w:t xml:space="preserve"> oleh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Rentan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kenal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takut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688A77D5" w14:textId="38BFEE79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Bangkit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kembali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jika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tidak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dihancurkan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</w:p>
    <w:p w14:paraId="3A90A8DA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B1EF99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Yokai</w:t>
      </w:r>
    </w:p>
    <w:p w14:paraId="3E59305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7E9FDBA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Roh </w:t>
      </w:r>
      <w:proofErr w:type="spellStart"/>
      <w:r w:rsidRPr="003A7C5A">
        <w:rPr>
          <w:b w:val="0"/>
          <w:bCs/>
          <w:sz w:val="24"/>
          <w:szCs w:val="24"/>
        </w:rPr>
        <w:t>jahat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dunia lain. </w:t>
      </w:r>
      <w:proofErr w:type="spellStart"/>
      <w:r w:rsidRPr="003A7C5A">
        <w:rPr>
          <w:b w:val="0"/>
          <w:bCs/>
          <w:sz w:val="24"/>
          <w:szCs w:val="24"/>
        </w:rPr>
        <w:t>Membuat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mengacaukan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pikiran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5B9BCE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Teleportasi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pendek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ganda</w:t>
      </w:r>
      <w:proofErr w:type="spellEnd"/>
    </w:p>
    <w:p w14:paraId="518FD449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99ACEB2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30712AF6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8D6B02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15CFD87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lastRenderedPageBreak/>
        <w:t>Gladiator</w:t>
      </w:r>
    </w:p>
    <w:p w14:paraId="61B07FA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Asal:???</w:t>
      </w:r>
    </w:p>
    <w:p w14:paraId="4B1D565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Petarung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abadi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arena </w:t>
      </w:r>
      <w:proofErr w:type="spellStart"/>
      <w:r w:rsidRPr="003A7C5A">
        <w:rPr>
          <w:b w:val="0"/>
          <w:bCs/>
          <w:sz w:val="24"/>
          <w:szCs w:val="24"/>
        </w:rPr>
        <w:t>terkutuk</w:t>
      </w:r>
      <w:proofErr w:type="spellEnd"/>
      <w:r w:rsidRPr="003A7C5A">
        <w:rPr>
          <w:b w:val="0"/>
          <w:bCs/>
          <w:sz w:val="24"/>
          <w:szCs w:val="24"/>
        </w:rPr>
        <w:t>. Armor-</w:t>
      </w:r>
      <w:proofErr w:type="spellStart"/>
      <w:r w:rsidRPr="003A7C5A">
        <w:rPr>
          <w:b w:val="0"/>
          <w:bCs/>
          <w:sz w:val="24"/>
          <w:szCs w:val="24"/>
        </w:rPr>
        <w:t>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menyatu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Dark Magic.</w:t>
      </w:r>
    </w:p>
    <w:p w14:paraId="3F866EC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charge, </w:t>
      </w:r>
      <w:proofErr w:type="spellStart"/>
      <w:r w:rsidRPr="003A7C5A">
        <w:rPr>
          <w:b w:val="0"/>
          <w:bCs/>
          <w:sz w:val="24"/>
          <w:szCs w:val="24"/>
        </w:rPr>
        <w:t>blok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</w:p>
    <w:p w14:paraId="23545EA0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76BED88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Demon</w:t>
      </w:r>
    </w:p>
    <w:p w14:paraId="1286441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43EEAF9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Wujud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korupsi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jiwa</w:t>
      </w:r>
      <w:proofErr w:type="spellEnd"/>
      <w:r w:rsidRPr="003A7C5A">
        <w:rPr>
          <w:b w:val="0"/>
          <w:bCs/>
          <w:sz w:val="24"/>
          <w:szCs w:val="24"/>
        </w:rPr>
        <w:t xml:space="preserve"> oleh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tanpa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ampun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B396C38" w14:textId="36D25AFE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Teleportasi</w:t>
      </w:r>
      <w:proofErr w:type="spellEnd"/>
      <w:r w:rsidRPr="003A7C5A">
        <w:rPr>
          <w:b w:val="0"/>
          <w:bCs/>
          <w:sz w:val="24"/>
          <w:szCs w:val="24"/>
        </w:rPr>
        <w:t xml:space="preserve">, bola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terarah</w:t>
      </w:r>
      <w:proofErr w:type="spellEnd"/>
    </w:p>
    <w:p w14:paraId="28CA8CD7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312011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Werewolf</w:t>
      </w:r>
    </w:p>
    <w:p w14:paraId="364A6B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Plains</w:t>
      </w:r>
    </w:p>
    <w:p w14:paraId="60091E1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Werewolf yang </w:t>
      </w:r>
      <w:proofErr w:type="spellStart"/>
      <w:r w:rsidRPr="003A7C5A">
        <w:rPr>
          <w:b w:val="0"/>
          <w:bCs/>
          <w:sz w:val="24"/>
          <w:szCs w:val="24"/>
        </w:rPr>
        <w:t>hidup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tenang</w:t>
      </w:r>
      <w:proofErr w:type="spellEnd"/>
      <w:r w:rsidRPr="003A7C5A">
        <w:rPr>
          <w:b w:val="0"/>
          <w:bCs/>
          <w:sz w:val="24"/>
          <w:szCs w:val="24"/>
        </w:rPr>
        <w:t xml:space="preserve"> di plains </w:t>
      </w:r>
      <w:proofErr w:type="spellStart"/>
      <w:r w:rsidRPr="003A7C5A">
        <w:rPr>
          <w:b w:val="0"/>
          <w:bCs/>
          <w:sz w:val="24"/>
          <w:szCs w:val="24"/>
        </w:rPr>
        <w:t>tiba-tiba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hilang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kendali</w:t>
      </w:r>
      <w:proofErr w:type="spellEnd"/>
      <w:r w:rsidRPr="003A7C5A">
        <w:rPr>
          <w:b w:val="0"/>
          <w:bCs/>
          <w:sz w:val="24"/>
          <w:szCs w:val="24"/>
        </w:rPr>
        <w:t xml:space="preserve"> oleh dark magic </w:t>
      </w:r>
      <w:proofErr w:type="spellStart"/>
      <w:r w:rsidRPr="003A7C5A">
        <w:rPr>
          <w:b w:val="0"/>
          <w:bCs/>
          <w:sz w:val="24"/>
          <w:szCs w:val="24"/>
        </w:rPr>
        <w:t>sehingga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menjadi</w:t>
      </w:r>
      <w:proofErr w:type="spellEnd"/>
      <w:r w:rsidRPr="003A7C5A">
        <w:rPr>
          <w:b w:val="0"/>
          <w:bCs/>
          <w:sz w:val="24"/>
          <w:szCs w:val="24"/>
        </w:rPr>
        <w:t xml:space="preserve"> buas</w:t>
      </w:r>
    </w:p>
    <w:p w14:paraId="58D42B8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Bleeding dan movement speed yang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</w:p>
    <w:p w14:paraId="5E96A55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4520FD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Corrupted Soldier</w:t>
      </w:r>
    </w:p>
    <w:p w14:paraId="6B37648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</w:t>
      </w:r>
      <w:proofErr w:type="spellStart"/>
      <w:r w:rsidRPr="003A7C5A">
        <w:rPr>
          <w:b w:val="0"/>
          <w:bCs/>
          <w:sz w:val="24"/>
          <w:szCs w:val="24"/>
        </w:rPr>
        <w:t>Obsidan</w:t>
      </w:r>
      <w:proofErr w:type="spellEnd"/>
      <w:r w:rsidRPr="003A7C5A">
        <w:rPr>
          <w:b w:val="0"/>
          <w:bCs/>
          <w:sz w:val="24"/>
          <w:szCs w:val="24"/>
        </w:rPr>
        <w:t xml:space="preserve"> Kingdom</w:t>
      </w:r>
    </w:p>
    <w:p w14:paraId="471887A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Pasukan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melindungi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Kerajaannya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anak</w:t>
      </w:r>
      <w:proofErr w:type="spellEnd"/>
      <w:r w:rsidRPr="003A7C5A">
        <w:rPr>
          <w:b w:val="0"/>
          <w:bCs/>
          <w:sz w:val="24"/>
          <w:szCs w:val="24"/>
        </w:rPr>
        <w:t xml:space="preserve"> raja </w:t>
      </w:r>
      <w:proofErr w:type="spellStart"/>
      <w:r w:rsidRPr="003A7C5A">
        <w:rPr>
          <w:b w:val="0"/>
          <w:bCs/>
          <w:sz w:val="24"/>
          <w:szCs w:val="24"/>
        </w:rPr>
        <w:t>dikendalikan</w:t>
      </w:r>
      <w:proofErr w:type="spellEnd"/>
      <w:r w:rsidRPr="003A7C5A">
        <w:rPr>
          <w:b w:val="0"/>
          <w:bCs/>
          <w:sz w:val="24"/>
          <w:szCs w:val="24"/>
        </w:rPr>
        <w:t xml:space="preserve"> oleh dark magic</w:t>
      </w:r>
    </w:p>
    <w:p w14:paraId="4C225944" w14:textId="1319E2C6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Bleed dan effect slowness</w:t>
      </w:r>
    </w:p>
    <w:p w14:paraId="3B2BEA86" w14:textId="1ED0DE17" w:rsidR="003A7C5A" w:rsidRPr="00AC5218" w:rsidRDefault="00AC5218" w:rsidP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64911B04" w14:textId="76376970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lastRenderedPageBreak/>
        <w:t>Elite / Mini Bosses</w:t>
      </w:r>
    </w:p>
    <w:p w14:paraId="1D6A8CF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Orc Chief</w:t>
      </w:r>
    </w:p>
    <w:p w14:paraId="1BAEE14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Plains</w:t>
      </w:r>
    </w:p>
    <w:p w14:paraId="1F05632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Pemimpin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kuat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menakutkan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ini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mampu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mengguncangkan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 Ketika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</w:p>
    <w:p w14:paraId="2CBA448F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Berserk</w:t>
      </w:r>
    </w:p>
    <w:p w14:paraId="00E4F6E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6AE16E7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Amazon Girl</w:t>
      </w:r>
    </w:p>
    <w:p w14:paraId="65577D9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6879A4E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Pejuang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wanita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suku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tersembunyi</w:t>
      </w:r>
      <w:proofErr w:type="spellEnd"/>
      <w:r w:rsidRPr="003A7C5A">
        <w:rPr>
          <w:b w:val="0"/>
          <w:bCs/>
          <w:sz w:val="24"/>
          <w:szCs w:val="24"/>
        </w:rPr>
        <w:t xml:space="preserve">. Ahli </w:t>
      </w:r>
      <w:proofErr w:type="spellStart"/>
      <w:r w:rsidRPr="003A7C5A">
        <w:rPr>
          <w:b w:val="0"/>
          <w:bCs/>
          <w:sz w:val="24"/>
          <w:szCs w:val="24"/>
        </w:rPr>
        <w:t>dalam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bertarung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jarak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dekat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1DB821B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shock(stun), Damage up</w:t>
      </w:r>
    </w:p>
    <w:p w14:paraId="3BF21D4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259342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Pyromancer</w:t>
      </w:r>
    </w:p>
    <w:p w14:paraId="4332D1C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0FA7753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Penyihir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pengikut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pangeran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kegelapan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Mengendalikan</w:t>
      </w:r>
      <w:proofErr w:type="spellEnd"/>
      <w:r w:rsidRPr="003A7C5A">
        <w:rPr>
          <w:b w:val="0"/>
          <w:bCs/>
          <w:sz w:val="24"/>
          <w:szCs w:val="24"/>
        </w:rPr>
        <w:t xml:space="preserve"> magma dan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langit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3B2DBBF9" w14:textId="2647E332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Meteorit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kecil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ledakan</w:t>
      </w:r>
      <w:proofErr w:type="spellEnd"/>
      <w:r w:rsidRPr="003A7C5A">
        <w:rPr>
          <w:b w:val="0"/>
          <w:bCs/>
          <w:sz w:val="24"/>
          <w:szCs w:val="24"/>
        </w:rPr>
        <w:t xml:space="preserve"> lava area</w:t>
      </w:r>
    </w:p>
    <w:p w14:paraId="73893B5F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1970E24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Samurai Hitam (Clone)</w:t>
      </w:r>
    </w:p>
    <w:p w14:paraId="1AA600AF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Ruins of Solaria</w:t>
      </w:r>
    </w:p>
    <w:p w14:paraId="6D74FE3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  <w:r w:rsidRPr="003A7C5A">
        <w:rPr>
          <w:b w:val="0"/>
          <w:bCs/>
          <w:sz w:val="24"/>
          <w:szCs w:val="24"/>
        </w:rPr>
        <w:t xml:space="preserve"> masa </w:t>
      </w:r>
      <w:proofErr w:type="spellStart"/>
      <w:r w:rsidRPr="003A7C5A">
        <w:rPr>
          <w:b w:val="0"/>
          <w:bCs/>
          <w:sz w:val="24"/>
          <w:szCs w:val="24"/>
        </w:rPr>
        <w:t>lalu</w:t>
      </w:r>
      <w:proofErr w:type="spellEnd"/>
      <w:r w:rsidRPr="003A7C5A">
        <w:rPr>
          <w:b w:val="0"/>
          <w:bCs/>
          <w:sz w:val="24"/>
          <w:szCs w:val="24"/>
        </w:rPr>
        <w:t xml:space="preserve"> sang Samurai. </w:t>
      </w:r>
      <w:proofErr w:type="spellStart"/>
      <w:r w:rsidRPr="003A7C5A">
        <w:rPr>
          <w:b w:val="0"/>
          <w:bCs/>
          <w:sz w:val="24"/>
          <w:szCs w:val="24"/>
        </w:rPr>
        <w:t>Bertarung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refleks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teknik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serupa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3C491FC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beruntun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</w:p>
    <w:p w14:paraId="5C54FE1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3A5A32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Berserker Dwarf</w:t>
      </w:r>
    </w:p>
    <w:p w14:paraId="447122B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Frozen Core</w:t>
      </w:r>
    </w:p>
    <w:p w14:paraId="434D1FD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Prajurit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kerdil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pegunungan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kehilangan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akal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karena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7A73C450" w14:textId="38033220" w:rsidR="003A7C5A" w:rsidRPr="00AC5218" w:rsidRDefault="003A7C5A" w:rsidP="00AC5218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Putaran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kapak</w:t>
      </w:r>
      <w:proofErr w:type="spellEnd"/>
      <w:r w:rsidRPr="003A7C5A">
        <w:rPr>
          <w:b w:val="0"/>
          <w:bCs/>
          <w:sz w:val="24"/>
          <w:szCs w:val="24"/>
        </w:rPr>
        <w:t xml:space="preserve">, mode rage (damage </w:t>
      </w:r>
      <w:proofErr w:type="spellStart"/>
      <w:r w:rsidRPr="003A7C5A">
        <w:rPr>
          <w:b w:val="0"/>
          <w:bCs/>
          <w:sz w:val="24"/>
          <w:szCs w:val="24"/>
        </w:rPr>
        <w:t>tinggi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rendah</w:t>
      </w:r>
      <w:proofErr w:type="spellEnd"/>
      <w:r w:rsidRPr="003A7C5A">
        <w:rPr>
          <w:b w:val="0"/>
          <w:bCs/>
          <w:sz w:val="24"/>
          <w:szCs w:val="24"/>
        </w:rPr>
        <w:t>)</w:t>
      </w:r>
      <w:r w:rsidR="00AC5218">
        <w:rPr>
          <w:b w:val="0"/>
          <w:bCs/>
          <w:sz w:val="24"/>
          <w:szCs w:val="24"/>
        </w:rPr>
        <w:br w:type="page"/>
      </w:r>
    </w:p>
    <w:p w14:paraId="3AA6DF97" w14:textId="63066AD4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lastRenderedPageBreak/>
        <w:t>Bosses</w:t>
      </w:r>
    </w:p>
    <w:p w14:paraId="5B5723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Gorgon (Medusa)</w:t>
      </w:r>
    </w:p>
    <w:p w14:paraId="38FBE10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Forest of Whispers</w:t>
      </w:r>
    </w:p>
    <w:p w14:paraId="31F5306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kutukan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kuno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Pandangannya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membatu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seketika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64E84E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Petrifikasi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ular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ekor</w:t>
      </w:r>
      <w:proofErr w:type="spellEnd"/>
      <w:r w:rsidRPr="003A7C5A">
        <w:rPr>
          <w:b w:val="0"/>
          <w:bCs/>
          <w:sz w:val="24"/>
          <w:szCs w:val="24"/>
        </w:rPr>
        <w:t xml:space="preserve">, aura </w:t>
      </w:r>
      <w:proofErr w:type="spellStart"/>
      <w:r w:rsidRPr="003A7C5A">
        <w:rPr>
          <w:b w:val="0"/>
          <w:bCs/>
          <w:sz w:val="24"/>
          <w:szCs w:val="24"/>
        </w:rPr>
        <w:t>ketakutan</w:t>
      </w:r>
      <w:proofErr w:type="spellEnd"/>
    </w:p>
    <w:p w14:paraId="2D4CA50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70649A1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Golem</w:t>
      </w:r>
    </w:p>
    <w:p w14:paraId="5E796C2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73370CB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batu </w:t>
      </w:r>
      <w:proofErr w:type="spellStart"/>
      <w:r w:rsidRPr="003A7C5A">
        <w:rPr>
          <w:b w:val="0"/>
          <w:bCs/>
          <w:sz w:val="24"/>
          <w:szCs w:val="24"/>
        </w:rPr>
        <w:t>raksasa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lambat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hampir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dihancurkan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raksasa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puing-puing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istana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Terbentuk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kehancuran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kerajaan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1F01F6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Pukulan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ledakan</w:t>
      </w:r>
      <w:proofErr w:type="spellEnd"/>
      <w:r w:rsidRPr="003A7C5A">
        <w:rPr>
          <w:b w:val="0"/>
          <w:bCs/>
          <w:sz w:val="24"/>
          <w:szCs w:val="24"/>
        </w:rPr>
        <w:t xml:space="preserve"> lava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dada dan slowness</w:t>
      </w:r>
    </w:p>
    <w:p w14:paraId="13F07D9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C0FE4C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Minotaur</w:t>
      </w:r>
    </w:p>
    <w:p w14:paraId="58C8599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Dunes of Despair</w:t>
      </w:r>
    </w:p>
    <w:p w14:paraId="1922EC80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labirin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kuno</w:t>
      </w:r>
      <w:proofErr w:type="spellEnd"/>
      <w:r w:rsidRPr="003A7C5A">
        <w:rPr>
          <w:b w:val="0"/>
          <w:bCs/>
          <w:sz w:val="24"/>
          <w:szCs w:val="24"/>
        </w:rPr>
        <w:t xml:space="preserve"> di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gurun</w:t>
      </w:r>
      <w:proofErr w:type="spellEnd"/>
      <w:r w:rsidRPr="003A7C5A">
        <w:rPr>
          <w:b w:val="0"/>
          <w:bCs/>
          <w:sz w:val="24"/>
          <w:szCs w:val="24"/>
        </w:rPr>
        <w:t xml:space="preserve">. Tidak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dihentikan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mengamuk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51BE82D" w14:textId="6BD7A5C4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Dash </w:t>
      </w:r>
      <w:proofErr w:type="spellStart"/>
      <w:r w:rsidRPr="003A7C5A">
        <w:rPr>
          <w:b w:val="0"/>
          <w:bCs/>
          <w:sz w:val="24"/>
          <w:szCs w:val="24"/>
        </w:rPr>
        <w:t>menghancurkan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dinding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injakan</w:t>
      </w:r>
      <w:proofErr w:type="spellEnd"/>
      <w:r w:rsidRPr="003A7C5A">
        <w:rPr>
          <w:b w:val="0"/>
          <w:bCs/>
          <w:sz w:val="24"/>
          <w:szCs w:val="24"/>
        </w:rPr>
        <w:t xml:space="preserve"> area</w:t>
      </w:r>
    </w:p>
    <w:p w14:paraId="2D69D476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CA175D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Hellhound</w:t>
      </w:r>
    </w:p>
    <w:p w14:paraId="6931AFE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Frozen Core</w:t>
      </w:r>
    </w:p>
    <w:p w14:paraId="3236677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dunia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dibangkitkan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lapisan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terdalam</w:t>
      </w:r>
      <w:proofErr w:type="spellEnd"/>
      <w:r w:rsidRPr="003A7C5A">
        <w:rPr>
          <w:b w:val="0"/>
          <w:bCs/>
          <w:sz w:val="24"/>
          <w:szCs w:val="24"/>
        </w:rPr>
        <w:t xml:space="preserve"> es dan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6C2B462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</w:t>
      </w:r>
    </w:p>
    <w:p w14:paraId="532FE3F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1: </w:t>
      </w:r>
      <w:proofErr w:type="spellStart"/>
      <w:r w:rsidRPr="003A7C5A">
        <w:rPr>
          <w:b w:val="0"/>
          <w:bCs/>
          <w:sz w:val="24"/>
          <w:szCs w:val="24"/>
        </w:rPr>
        <w:t>Gigitan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memberikan</w:t>
      </w:r>
      <w:proofErr w:type="spellEnd"/>
      <w:r w:rsidRPr="003A7C5A">
        <w:rPr>
          <w:b w:val="0"/>
          <w:bCs/>
          <w:sz w:val="24"/>
          <w:szCs w:val="24"/>
        </w:rPr>
        <w:t xml:space="preserve"> effect bleed</w:t>
      </w:r>
    </w:p>
    <w:p w14:paraId="6F488C5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2: Damage Up &amp; 2 </w:t>
      </w:r>
      <w:proofErr w:type="spellStart"/>
      <w:r w:rsidRPr="003A7C5A">
        <w:rPr>
          <w:b w:val="0"/>
          <w:bCs/>
          <w:sz w:val="24"/>
          <w:szCs w:val="24"/>
        </w:rPr>
        <w:t>kepala</w:t>
      </w:r>
      <w:proofErr w:type="spellEnd"/>
    </w:p>
    <w:p w14:paraId="4D3D904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3: </w:t>
      </w:r>
      <w:proofErr w:type="spellStart"/>
      <w:r w:rsidRPr="003A7C5A">
        <w:rPr>
          <w:b w:val="0"/>
          <w:bCs/>
          <w:sz w:val="24"/>
          <w:szCs w:val="24"/>
        </w:rPr>
        <w:t>Transformasi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iblis</w:t>
      </w:r>
      <w:proofErr w:type="spellEnd"/>
      <w:r w:rsidRPr="003A7C5A">
        <w:rPr>
          <w:b w:val="0"/>
          <w:bCs/>
          <w:sz w:val="24"/>
          <w:szCs w:val="24"/>
        </w:rPr>
        <w:t xml:space="preserve"> 3 </w:t>
      </w:r>
      <w:proofErr w:type="spellStart"/>
      <w:r w:rsidRPr="003A7C5A">
        <w:rPr>
          <w:b w:val="0"/>
          <w:bCs/>
          <w:sz w:val="24"/>
          <w:szCs w:val="24"/>
        </w:rPr>
        <w:t>kepala</w:t>
      </w:r>
      <w:proofErr w:type="spellEnd"/>
      <w:r w:rsidRPr="003A7C5A">
        <w:rPr>
          <w:b w:val="0"/>
          <w:bCs/>
          <w:sz w:val="24"/>
          <w:szCs w:val="24"/>
        </w:rPr>
        <w:t xml:space="preserve"> Damage?? Speed??</w:t>
      </w:r>
    </w:p>
    <w:p w14:paraId="3A684431" w14:textId="12F5AD75" w:rsidR="003A7C5A" w:rsidRPr="00AC5218" w:rsidRDefault="00AC5218" w:rsidP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6C84946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lastRenderedPageBreak/>
        <w:t>Corrupted Dragon</w:t>
      </w:r>
    </w:p>
    <w:p w14:paraId="353E01B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26D4C2A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Naga </w:t>
      </w:r>
      <w:proofErr w:type="spellStart"/>
      <w:r w:rsidRPr="003A7C5A">
        <w:rPr>
          <w:b w:val="0"/>
          <w:bCs/>
          <w:sz w:val="24"/>
          <w:szCs w:val="24"/>
        </w:rPr>
        <w:t>legendaris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dirasuki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kegelapan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pangeran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Puncak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terlarang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4B3BDC6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</w:t>
      </w:r>
    </w:p>
    <w:p w14:paraId="528338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Napas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hitam</w:t>
      </w:r>
      <w:proofErr w:type="spellEnd"/>
    </w:p>
    <w:p w14:paraId="0F1D70F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Meteor </w:t>
      </w:r>
      <w:proofErr w:type="spellStart"/>
      <w:r w:rsidRPr="003A7C5A">
        <w:rPr>
          <w:b w:val="0"/>
          <w:bCs/>
          <w:sz w:val="24"/>
          <w:szCs w:val="24"/>
        </w:rPr>
        <w:t>kehancuran</w:t>
      </w:r>
      <w:proofErr w:type="spellEnd"/>
    </w:p>
    <w:p w14:paraId="77834AE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Sayap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memanggil</w:t>
      </w:r>
      <w:proofErr w:type="spellEnd"/>
      <w:r w:rsidRPr="003A7C5A">
        <w:rPr>
          <w:b w:val="0"/>
          <w:bCs/>
          <w:sz w:val="24"/>
          <w:szCs w:val="24"/>
        </w:rPr>
        <w:t xml:space="preserve"> minion</w:t>
      </w:r>
    </w:p>
    <w:p w14:paraId="7B7B9FAD" w14:textId="4569B226" w:rsidR="00AC5218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Time Distortion (</w:t>
      </w:r>
      <w:proofErr w:type="spellStart"/>
      <w:r w:rsidRPr="003A7C5A">
        <w:rPr>
          <w:b w:val="0"/>
          <w:bCs/>
          <w:sz w:val="24"/>
          <w:szCs w:val="24"/>
        </w:rPr>
        <w:t>gerakan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lambat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pemain</w:t>
      </w:r>
      <w:proofErr w:type="spellEnd"/>
      <w:r w:rsidRPr="003A7C5A">
        <w:rPr>
          <w:b w:val="0"/>
          <w:bCs/>
          <w:sz w:val="24"/>
          <w:szCs w:val="24"/>
        </w:rPr>
        <w:t>)</w:t>
      </w:r>
    </w:p>
    <w:p w14:paraId="02E43280" w14:textId="77777777" w:rsidR="00AC5218" w:rsidRDefault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20004527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0F199EE" w14:textId="522E878E" w:rsidR="003A7C5A" w:rsidRDefault="00DB181B" w:rsidP="003A7C5A">
      <w:pPr>
        <w:pStyle w:val="STTSJudulBab"/>
        <w:rPr>
          <w:b w:val="0"/>
          <w:bCs/>
          <w:sz w:val="24"/>
          <w:szCs w:val="24"/>
        </w:rPr>
      </w:pPr>
      <w:r w:rsidRPr="00DB181B">
        <w:t>H</w:t>
      </w:r>
      <w:r w:rsidR="002238BB">
        <w:t>IERARCHY</w:t>
      </w:r>
      <w:r w:rsidRPr="00DB181B">
        <w:t xml:space="preserve"> </w:t>
      </w:r>
      <w:r w:rsidR="002238BB">
        <w:t>OF</w:t>
      </w:r>
      <w:r w:rsidRPr="00DB181B">
        <w:t xml:space="preserve"> C</w:t>
      </w:r>
      <w:r w:rsidR="002238BB">
        <w:t>HALLENGE</w:t>
      </w:r>
    </w:p>
    <w:p w14:paraId="1E9D8C0E" w14:textId="77777777" w:rsidR="00DB181B" w:rsidRDefault="00DB181B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0BFE0036" w14:textId="75281AEA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Masuk Area 1 - 3</w:t>
      </w:r>
    </w:p>
    <w:p w14:paraId="2A5AC8FF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Ambil quest </w:t>
      </w:r>
      <w:proofErr w:type="spellStart"/>
      <w:r w:rsidRPr="008459C9">
        <w:rPr>
          <w:b w:val="0"/>
          <w:bCs/>
          <w:sz w:val="24"/>
          <w:szCs w:val="24"/>
        </w:rPr>
        <w:t>npc</w:t>
      </w:r>
      <w:proofErr w:type="spellEnd"/>
    </w:p>
    <w:p w14:paraId="77DDAD02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    </w:t>
      </w:r>
      <w:proofErr w:type="spellStart"/>
      <w:r w:rsidRPr="008459C9">
        <w:rPr>
          <w:b w:val="0"/>
          <w:bCs/>
          <w:sz w:val="24"/>
          <w:szCs w:val="24"/>
        </w:rPr>
        <w:t>Melewati</w:t>
      </w:r>
      <w:proofErr w:type="spellEnd"/>
      <w:r w:rsidRPr="008459C9">
        <w:rPr>
          <w:b w:val="0"/>
          <w:bCs/>
          <w:sz w:val="24"/>
          <w:szCs w:val="24"/>
        </w:rPr>
        <w:t xml:space="preserve"> 4 stage</w:t>
      </w:r>
    </w:p>
    <w:p w14:paraId="0E4325C8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</w:t>
      </w:r>
      <w:proofErr w:type="spellStart"/>
      <w:r w:rsidRPr="008459C9">
        <w:rPr>
          <w:b w:val="0"/>
          <w:bCs/>
          <w:sz w:val="24"/>
          <w:szCs w:val="24"/>
        </w:rPr>
        <w:t>Mengalahkan</w:t>
      </w:r>
      <w:proofErr w:type="spellEnd"/>
      <w:r w:rsidRPr="008459C9">
        <w:rPr>
          <w:b w:val="0"/>
          <w:bCs/>
          <w:sz w:val="24"/>
          <w:szCs w:val="24"/>
        </w:rPr>
        <w:t xml:space="preserve"> monster </w:t>
      </w:r>
      <w:proofErr w:type="spellStart"/>
      <w:r w:rsidRPr="008459C9">
        <w:rPr>
          <w:b w:val="0"/>
          <w:bCs/>
          <w:sz w:val="24"/>
          <w:szCs w:val="24"/>
        </w:rPr>
        <w:t>sepanjang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jalan</w:t>
      </w:r>
      <w:proofErr w:type="spellEnd"/>
    </w:p>
    <w:p w14:paraId="410D2D77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Melawan</w:t>
      </w:r>
      <w:proofErr w:type="spellEnd"/>
      <w:r w:rsidRPr="008459C9">
        <w:rPr>
          <w:b w:val="0"/>
          <w:bCs/>
          <w:sz w:val="24"/>
          <w:szCs w:val="24"/>
        </w:rPr>
        <w:t xml:space="preserve"> boss area 3</w:t>
      </w:r>
    </w:p>
    <w:p w14:paraId="319616D5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8459C9">
        <w:rPr>
          <w:b w:val="0"/>
          <w:bCs/>
          <w:sz w:val="24"/>
          <w:szCs w:val="24"/>
        </w:rPr>
        <w:t>Beristirahat</w:t>
      </w:r>
      <w:proofErr w:type="spellEnd"/>
      <w:r w:rsidRPr="008459C9">
        <w:rPr>
          <w:b w:val="0"/>
          <w:bCs/>
          <w:sz w:val="24"/>
          <w:szCs w:val="24"/>
        </w:rPr>
        <w:t xml:space="preserve"> pada rest stop dan upgrade gear</w:t>
      </w:r>
    </w:p>
    <w:p w14:paraId="65F6B2BB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4433A978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Masuk Area 4 Final</w:t>
      </w:r>
    </w:p>
    <w:p w14:paraId="0CF92BE6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Melewati</w:t>
      </w:r>
      <w:proofErr w:type="spellEnd"/>
      <w:r w:rsidRPr="008459C9">
        <w:rPr>
          <w:b w:val="0"/>
          <w:bCs/>
          <w:sz w:val="24"/>
          <w:szCs w:val="24"/>
        </w:rPr>
        <w:t xml:space="preserve"> 4 stage</w:t>
      </w:r>
    </w:p>
    <w:p w14:paraId="4E15DF16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</w:t>
      </w:r>
      <w:proofErr w:type="spellStart"/>
      <w:r w:rsidRPr="008459C9">
        <w:rPr>
          <w:b w:val="0"/>
          <w:bCs/>
          <w:sz w:val="24"/>
          <w:szCs w:val="24"/>
        </w:rPr>
        <w:t>Mengalahkan</w:t>
      </w:r>
      <w:proofErr w:type="spellEnd"/>
      <w:r w:rsidRPr="008459C9">
        <w:rPr>
          <w:b w:val="0"/>
          <w:bCs/>
          <w:sz w:val="24"/>
          <w:szCs w:val="24"/>
        </w:rPr>
        <w:t xml:space="preserve"> monster </w:t>
      </w:r>
      <w:proofErr w:type="spellStart"/>
      <w:r w:rsidRPr="008459C9">
        <w:rPr>
          <w:b w:val="0"/>
          <w:bCs/>
          <w:sz w:val="24"/>
          <w:szCs w:val="24"/>
        </w:rPr>
        <w:t>sepanjang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jalan</w:t>
      </w:r>
      <w:proofErr w:type="spellEnd"/>
    </w:p>
    <w:p w14:paraId="381C223D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Melawan</w:t>
      </w:r>
      <w:proofErr w:type="spellEnd"/>
      <w:r w:rsidRPr="008459C9">
        <w:rPr>
          <w:b w:val="0"/>
          <w:bCs/>
          <w:sz w:val="24"/>
          <w:szCs w:val="24"/>
        </w:rPr>
        <w:t xml:space="preserve"> boss akhir</w:t>
      </w:r>
    </w:p>
    <w:p w14:paraId="12F073C8" w14:textId="30EE3A47" w:rsidR="00AC5218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Ending</w:t>
      </w:r>
    </w:p>
    <w:p w14:paraId="5872387F" w14:textId="7E4D4BB9" w:rsidR="008459C9" w:rsidRPr="00AC5218" w:rsidRDefault="00AC5218" w:rsidP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71211F3D" w14:textId="72633A19" w:rsidR="00DB181B" w:rsidRPr="00DB181B" w:rsidRDefault="007720A6" w:rsidP="00DB181B">
      <w:pPr>
        <w:pStyle w:val="STTSJudulBab"/>
        <w:rPr>
          <w:bCs/>
        </w:rPr>
      </w:pPr>
      <w:r w:rsidRPr="007720A6">
        <w:rPr>
          <w:bCs/>
        </w:rPr>
        <w:lastRenderedPageBreak/>
        <w:t>G</w:t>
      </w:r>
      <w:r w:rsidR="002238BB">
        <w:rPr>
          <w:bCs/>
        </w:rPr>
        <w:t>AME</w:t>
      </w:r>
      <w:r w:rsidRPr="007720A6">
        <w:rPr>
          <w:bCs/>
        </w:rPr>
        <w:t xml:space="preserve"> E</w:t>
      </w:r>
      <w:r w:rsidR="002238BB">
        <w:rPr>
          <w:bCs/>
        </w:rPr>
        <w:t>NDINGS</w:t>
      </w:r>
    </w:p>
    <w:p w14:paraId="21E6BD9B" w14:textId="409DB861" w:rsidR="00DB181B" w:rsidRDefault="00DB181B" w:rsidP="00DB181B">
      <w:pPr>
        <w:pStyle w:val="STTSJudulBab"/>
        <w:jc w:val="both"/>
        <w:rPr>
          <w:b w:val="0"/>
          <w:bCs/>
          <w:sz w:val="24"/>
          <w:szCs w:val="24"/>
        </w:rPr>
      </w:pPr>
    </w:p>
    <w:p w14:paraId="36E52061" w14:textId="4DA20D8D" w:rsidR="008459C9" w:rsidRDefault="007720A6" w:rsidP="007720A6">
      <w:pPr>
        <w:pStyle w:val="STTSJudulBab"/>
        <w:numPr>
          <w:ilvl w:val="0"/>
          <w:numId w:val="36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Good ending :</w:t>
      </w:r>
    </w:p>
    <w:p w14:paraId="4785DD26" w14:textId="5DC72BCE" w:rsidR="007720A6" w:rsidRDefault="007720A6" w:rsidP="007720A6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7720A6">
        <w:rPr>
          <w:b w:val="0"/>
          <w:bCs/>
          <w:sz w:val="24"/>
          <w:szCs w:val="24"/>
        </w:rPr>
        <w:t>Ketiga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kerajaan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-</w:t>
      </w:r>
      <w:r w:rsidRPr="007720A6">
        <w:rPr>
          <w:b w:val="0"/>
          <w:bCs/>
          <w:sz w:val="24"/>
          <w:szCs w:val="24"/>
        </w:rPr>
        <w:t xml:space="preserve"> Sapphire, Emerald, dan Ruby</w:t>
      </w:r>
      <w:r>
        <w:rPr>
          <w:b w:val="0"/>
          <w:bCs/>
          <w:sz w:val="24"/>
          <w:szCs w:val="24"/>
        </w:rPr>
        <w:t>,</w:t>
      </w:r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berhasil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diselamatkan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sepenuhnya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dari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ancaman</w:t>
      </w:r>
      <w:proofErr w:type="spellEnd"/>
      <w:r w:rsidRPr="007720A6">
        <w:rPr>
          <w:b w:val="0"/>
          <w:bCs/>
          <w:sz w:val="24"/>
          <w:szCs w:val="24"/>
        </w:rPr>
        <w:t xml:space="preserve"> yang </w:t>
      </w:r>
      <w:proofErr w:type="spellStart"/>
      <w:r w:rsidRPr="007720A6">
        <w:rPr>
          <w:b w:val="0"/>
          <w:bCs/>
          <w:sz w:val="24"/>
          <w:szCs w:val="24"/>
        </w:rPr>
        <w:t>mengintai</w:t>
      </w:r>
      <w:proofErr w:type="spellEnd"/>
      <w:r w:rsidRPr="007720A6">
        <w:rPr>
          <w:b w:val="0"/>
          <w:bCs/>
          <w:sz w:val="24"/>
          <w:szCs w:val="24"/>
        </w:rPr>
        <w:t xml:space="preserve">. </w:t>
      </w:r>
      <w:proofErr w:type="spellStart"/>
      <w:r w:rsidRPr="007720A6">
        <w:rPr>
          <w:b w:val="0"/>
          <w:bCs/>
          <w:sz w:val="24"/>
          <w:szCs w:val="24"/>
        </w:rPr>
        <w:t>Perdamaian</w:t>
      </w:r>
      <w:proofErr w:type="spellEnd"/>
      <w:r w:rsidRPr="007720A6">
        <w:rPr>
          <w:b w:val="0"/>
          <w:bCs/>
          <w:sz w:val="24"/>
          <w:szCs w:val="24"/>
        </w:rPr>
        <w:t xml:space="preserve"> pun </w:t>
      </w:r>
      <w:proofErr w:type="spellStart"/>
      <w:r w:rsidRPr="007720A6">
        <w:rPr>
          <w:b w:val="0"/>
          <w:bCs/>
          <w:sz w:val="24"/>
          <w:szCs w:val="24"/>
        </w:rPr>
        <w:t>kembali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tercipta</w:t>
      </w:r>
      <w:proofErr w:type="spellEnd"/>
      <w:r w:rsidRPr="007720A6">
        <w:rPr>
          <w:b w:val="0"/>
          <w:bCs/>
          <w:sz w:val="24"/>
          <w:szCs w:val="24"/>
        </w:rPr>
        <w:t xml:space="preserve"> di </w:t>
      </w:r>
      <w:proofErr w:type="spellStart"/>
      <w:r w:rsidRPr="007720A6">
        <w:rPr>
          <w:b w:val="0"/>
          <w:bCs/>
          <w:sz w:val="24"/>
          <w:szCs w:val="24"/>
        </w:rPr>
        <w:t>seluruh</w:t>
      </w:r>
      <w:proofErr w:type="spellEnd"/>
      <w:r w:rsidRPr="007720A6">
        <w:rPr>
          <w:b w:val="0"/>
          <w:bCs/>
          <w:sz w:val="24"/>
          <w:szCs w:val="24"/>
        </w:rPr>
        <w:t xml:space="preserve"> wilayah.</w:t>
      </w:r>
    </w:p>
    <w:p w14:paraId="37FF3183" w14:textId="1D8642F7" w:rsidR="007720A6" w:rsidRDefault="007720A6" w:rsidP="007720A6">
      <w:pPr>
        <w:pStyle w:val="STTSJudulBab"/>
        <w:numPr>
          <w:ilvl w:val="0"/>
          <w:numId w:val="36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Neutral ending :</w:t>
      </w:r>
    </w:p>
    <w:p w14:paraId="503A2149" w14:textId="22E6452E" w:rsidR="007720A6" w:rsidRDefault="007720A6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7720A6">
        <w:rPr>
          <w:b w:val="0"/>
          <w:bCs/>
          <w:sz w:val="24"/>
          <w:szCs w:val="24"/>
        </w:rPr>
        <w:t xml:space="preserve">Hanya </w:t>
      </w:r>
      <w:proofErr w:type="spellStart"/>
      <w:r w:rsidRPr="007720A6">
        <w:rPr>
          <w:b w:val="0"/>
          <w:bCs/>
          <w:sz w:val="24"/>
          <w:szCs w:val="24"/>
        </w:rPr>
        <w:t>sebagian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dari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ketiga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kerajaan</w:t>
      </w:r>
      <w:proofErr w:type="spellEnd"/>
      <w:r w:rsidRPr="007720A6">
        <w:rPr>
          <w:b w:val="0"/>
          <w:bCs/>
          <w:sz w:val="24"/>
          <w:szCs w:val="24"/>
        </w:rPr>
        <w:t xml:space="preserve"> - Sapphire, Emerald, dan Ruby, yang </w:t>
      </w:r>
      <w:proofErr w:type="spellStart"/>
      <w:r w:rsidRPr="007720A6">
        <w:rPr>
          <w:b w:val="0"/>
          <w:bCs/>
          <w:sz w:val="24"/>
          <w:szCs w:val="24"/>
        </w:rPr>
        <w:t>berhasil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diselamatkan</w:t>
      </w:r>
      <w:proofErr w:type="spellEnd"/>
      <w:r w:rsidRPr="007720A6">
        <w:rPr>
          <w:b w:val="0"/>
          <w:bCs/>
          <w:sz w:val="24"/>
          <w:szCs w:val="24"/>
        </w:rPr>
        <w:t xml:space="preserve">. </w:t>
      </w:r>
      <w:proofErr w:type="spellStart"/>
      <w:r w:rsidRPr="007720A6">
        <w:rPr>
          <w:b w:val="0"/>
          <w:bCs/>
          <w:sz w:val="24"/>
          <w:szCs w:val="24"/>
        </w:rPr>
        <w:t>Meski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ancaman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berhasil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diatasi</w:t>
      </w:r>
      <w:proofErr w:type="spellEnd"/>
      <w:r w:rsidRPr="007720A6">
        <w:rPr>
          <w:b w:val="0"/>
          <w:bCs/>
          <w:sz w:val="24"/>
          <w:szCs w:val="24"/>
        </w:rPr>
        <w:t xml:space="preserve">, </w:t>
      </w:r>
      <w:proofErr w:type="spellStart"/>
      <w:r w:rsidRPr="007720A6">
        <w:rPr>
          <w:b w:val="0"/>
          <w:bCs/>
          <w:sz w:val="24"/>
          <w:szCs w:val="24"/>
        </w:rPr>
        <w:t>kehancuran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tetap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menyisakan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luka</w:t>
      </w:r>
      <w:proofErr w:type="spellEnd"/>
      <w:r w:rsidRPr="007720A6">
        <w:rPr>
          <w:b w:val="0"/>
          <w:bCs/>
          <w:sz w:val="24"/>
          <w:szCs w:val="24"/>
        </w:rPr>
        <w:t xml:space="preserve"> yang </w:t>
      </w:r>
      <w:proofErr w:type="spellStart"/>
      <w:r w:rsidRPr="007720A6">
        <w:rPr>
          <w:b w:val="0"/>
          <w:bCs/>
          <w:sz w:val="24"/>
          <w:szCs w:val="24"/>
        </w:rPr>
        <w:t>dalam</w:t>
      </w:r>
      <w:proofErr w:type="spellEnd"/>
      <w:r w:rsidRPr="007720A6">
        <w:rPr>
          <w:b w:val="0"/>
          <w:bCs/>
          <w:sz w:val="24"/>
          <w:szCs w:val="24"/>
        </w:rPr>
        <w:t>.</w:t>
      </w:r>
    </w:p>
    <w:p w14:paraId="3F128516" w14:textId="601497CF" w:rsidR="007720A6" w:rsidRDefault="007720A6" w:rsidP="007720A6">
      <w:pPr>
        <w:pStyle w:val="STTSJudulBab"/>
        <w:numPr>
          <w:ilvl w:val="0"/>
          <w:numId w:val="36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Bad ending :</w:t>
      </w:r>
    </w:p>
    <w:p w14:paraId="388B6EB5" w14:textId="49A6BF4A" w:rsidR="007720A6" w:rsidRPr="00CE6323" w:rsidRDefault="002F76A9" w:rsidP="008459C9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/</w:t>
      </w:r>
      <w:proofErr w:type="spellStart"/>
      <w:r w:rsidR="007720A6" w:rsidRPr="007720A6">
        <w:rPr>
          <w:b w:val="0"/>
          <w:bCs/>
          <w:sz w:val="24"/>
          <w:szCs w:val="24"/>
        </w:rPr>
        <w:t>Semua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kerajaan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- Sapphire, Emerald, dan Ruby, </w:t>
      </w:r>
      <w:proofErr w:type="spellStart"/>
      <w:r w:rsidR="007720A6" w:rsidRPr="007720A6">
        <w:rPr>
          <w:b w:val="0"/>
          <w:bCs/>
          <w:sz w:val="24"/>
          <w:szCs w:val="24"/>
        </w:rPr>
        <w:t>telah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hancur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tanpa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tersisa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. Sang </w:t>
      </w:r>
      <w:proofErr w:type="spellStart"/>
      <w:r w:rsidR="007720A6" w:rsidRPr="007720A6">
        <w:rPr>
          <w:b w:val="0"/>
          <w:bCs/>
          <w:sz w:val="24"/>
          <w:szCs w:val="24"/>
        </w:rPr>
        <w:t>pahlawan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menjadi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satu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– </w:t>
      </w:r>
      <w:proofErr w:type="spellStart"/>
      <w:r w:rsidR="007720A6" w:rsidRPr="007720A6">
        <w:rPr>
          <w:b w:val="0"/>
          <w:bCs/>
          <w:sz w:val="24"/>
          <w:szCs w:val="24"/>
        </w:rPr>
        <w:t>satunya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yang </w:t>
      </w:r>
      <w:proofErr w:type="spellStart"/>
      <w:r w:rsidR="007720A6" w:rsidRPr="007720A6">
        <w:rPr>
          <w:b w:val="0"/>
          <w:bCs/>
          <w:sz w:val="24"/>
          <w:szCs w:val="24"/>
        </w:rPr>
        <w:t>selamat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, </w:t>
      </w:r>
      <w:proofErr w:type="spellStart"/>
      <w:r w:rsidR="007720A6" w:rsidRPr="007720A6">
        <w:rPr>
          <w:b w:val="0"/>
          <w:bCs/>
          <w:sz w:val="24"/>
          <w:szCs w:val="24"/>
        </w:rPr>
        <w:t>berjalan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seorang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diri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di dunia yang </w:t>
      </w:r>
      <w:proofErr w:type="spellStart"/>
      <w:r w:rsidR="007720A6" w:rsidRPr="007720A6">
        <w:rPr>
          <w:b w:val="0"/>
          <w:bCs/>
          <w:sz w:val="24"/>
          <w:szCs w:val="24"/>
        </w:rPr>
        <w:t>telah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runtuh</w:t>
      </w:r>
      <w:proofErr w:type="spellEnd"/>
      <w:r w:rsidR="007720A6" w:rsidRPr="007720A6">
        <w:rPr>
          <w:b w:val="0"/>
          <w:bCs/>
          <w:sz w:val="24"/>
          <w:szCs w:val="24"/>
        </w:rPr>
        <w:t>.</w:t>
      </w:r>
      <w:r w:rsidRPr="002F76A9">
        <w:rPr>
          <w:b w:val="0"/>
          <w:noProof/>
          <w:sz w:val="24"/>
          <w:szCs w:val="22"/>
        </w:rPr>
        <w:t xml:space="preserve"> </w:t>
      </w:r>
    </w:p>
    <w:sectPr w:rsidR="007720A6" w:rsidRPr="00CE6323" w:rsidSect="00C22F25">
      <w:pgSz w:w="11907" w:h="16840" w:code="9"/>
      <w:pgMar w:top="2268" w:right="1701" w:bottom="1701" w:left="2268" w:header="1418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3A059" w14:textId="77777777" w:rsidR="002231C9" w:rsidRDefault="002231C9" w:rsidP="00A1571D">
      <w:pPr>
        <w:spacing w:line="240" w:lineRule="auto"/>
      </w:pPr>
      <w:r>
        <w:separator/>
      </w:r>
    </w:p>
  </w:endnote>
  <w:endnote w:type="continuationSeparator" w:id="0">
    <w:p w14:paraId="46639EE7" w14:textId="77777777" w:rsidR="002231C9" w:rsidRDefault="002231C9" w:rsidP="00A1571D">
      <w:pPr>
        <w:spacing w:line="240" w:lineRule="auto"/>
      </w:pPr>
      <w:r>
        <w:continuationSeparator/>
      </w:r>
    </w:p>
  </w:endnote>
  <w:endnote w:type="continuationNotice" w:id="1">
    <w:p w14:paraId="3881F210" w14:textId="77777777" w:rsidR="002231C9" w:rsidRDefault="002231C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8250C" w14:textId="77777777" w:rsidR="002043A5" w:rsidRPr="00707BFB" w:rsidRDefault="002043A5" w:rsidP="008D08CC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EA08" w14:textId="77777777" w:rsidR="002043A5" w:rsidRDefault="002043A5">
    <w:pPr>
      <w:pStyle w:val="Footer"/>
      <w:jc w:val="center"/>
    </w:pPr>
  </w:p>
  <w:p w14:paraId="7686FFE8" w14:textId="77777777" w:rsidR="002043A5" w:rsidRDefault="002043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9E92" w14:textId="77777777" w:rsidR="002043A5" w:rsidRDefault="002043A5">
    <w:pPr>
      <w:pStyle w:val="Footer"/>
      <w:jc w:val="center"/>
    </w:pPr>
  </w:p>
  <w:p w14:paraId="4CF3205A" w14:textId="77777777" w:rsidR="002043A5" w:rsidRDefault="002043A5" w:rsidP="00AB2806">
    <w:pPr>
      <w:pStyle w:val="Footer"/>
      <w:tabs>
        <w:tab w:val="clear" w:pos="4680"/>
        <w:tab w:val="clear" w:pos="9360"/>
      </w:tabs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954D" w14:textId="77777777" w:rsidR="002043A5" w:rsidRDefault="002043A5" w:rsidP="00687007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076C3" w14:textId="77777777" w:rsidR="002231C9" w:rsidRDefault="002231C9" w:rsidP="00654C90">
      <w:pPr>
        <w:spacing w:line="240" w:lineRule="auto"/>
        <w:ind w:firstLine="0"/>
      </w:pPr>
      <w:r>
        <w:separator/>
      </w:r>
    </w:p>
  </w:footnote>
  <w:footnote w:type="continuationSeparator" w:id="0">
    <w:p w14:paraId="5511FBF0" w14:textId="77777777" w:rsidR="002231C9" w:rsidRDefault="002231C9" w:rsidP="00A1571D">
      <w:pPr>
        <w:spacing w:line="240" w:lineRule="auto"/>
      </w:pPr>
      <w:r>
        <w:continuationSeparator/>
      </w:r>
    </w:p>
  </w:footnote>
  <w:footnote w:type="continuationNotice" w:id="1">
    <w:p w14:paraId="13B541C4" w14:textId="77777777" w:rsidR="002231C9" w:rsidRDefault="002231C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B4C0" w14:textId="77777777" w:rsidR="002043A5" w:rsidRDefault="002043A5">
    <w:pPr>
      <w:pStyle w:val="Header"/>
      <w:jc w:val="right"/>
    </w:pPr>
  </w:p>
  <w:p w14:paraId="06B00AB6" w14:textId="77777777" w:rsidR="002043A5" w:rsidRDefault="002043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3D7E" w14:textId="77777777" w:rsidR="002043A5" w:rsidRDefault="002043A5" w:rsidP="00AB2806">
    <w:pPr>
      <w:pStyle w:val="Header"/>
      <w:tabs>
        <w:tab w:val="clear" w:pos="4680"/>
        <w:tab w:val="clear" w:pos="9360"/>
      </w:tabs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0F3"/>
    <w:multiLevelType w:val="hybridMultilevel"/>
    <w:tmpl w:val="5EE01418"/>
    <w:lvl w:ilvl="0" w:tplc="61EE7C90">
      <w:start w:val="1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9FC46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A899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3042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C80B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6289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9C7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1083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C47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03B44"/>
    <w:multiLevelType w:val="hybridMultilevel"/>
    <w:tmpl w:val="F4F618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D74AF"/>
    <w:multiLevelType w:val="hybridMultilevel"/>
    <w:tmpl w:val="5D0AAC04"/>
    <w:lvl w:ilvl="0" w:tplc="91806B64">
      <w:start w:val="1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7003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0671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D866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E33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8A5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72BC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DCA7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BE27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D2DF8"/>
    <w:multiLevelType w:val="hybridMultilevel"/>
    <w:tmpl w:val="9D2AC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706F5"/>
    <w:multiLevelType w:val="hybridMultilevel"/>
    <w:tmpl w:val="43EE5614"/>
    <w:lvl w:ilvl="0" w:tplc="D1EE46D2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26452"/>
    <w:multiLevelType w:val="hybridMultilevel"/>
    <w:tmpl w:val="FA285580"/>
    <w:lvl w:ilvl="0" w:tplc="83165706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81C0A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A49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D8B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289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921F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6F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887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CA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7390E"/>
    <w:multiLevelType w:val="hybridMultilevel"/>
    <w:tmpl w:val="FB103EC4"/>
    <w:lvl w:ilvl="0" w:tplc="782458C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49849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9499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748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4C4D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A0A6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78A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BEA4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240C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102AC"/>
    <w:multiLevelType w:val="hybridMultilevel"/>
    <w:tmpl w:val="48462642"/>
    <w:lvl w:ilvl="0" w:tplc="07EE728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08A7C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3C5A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D8A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1EA0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52C6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2FA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B065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1A1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66B71"/>
    <w:multiLevelType w:val="hybridMultilevel"/>
    <w:tmpl w:val="EE886BF0"/>
    <w:lvl w:ilvl="0" w:tplc="719E1532">
      <w:start w:val="1"/>
      <w:numFmt w:val="decimalZero"/>
      <w:pStyle w:val="STTSAlgoritmaContent"/>
      <w:lvlText w:val="%1:"/>
      <w:lvlJc w:val="left"/>
      <w:pPr>
        <w:ind w:left="1344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2" w15:restartNumberingAfterBreak="0">
    <w:nsid w:val="42C2568A"/>
    <w:multiLevelType w:val="multilevel"/>
    <w:tmpl w:val="930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102DF"/>
    <w:multiLevelType w:val="hybridMultilevel"/>
    <w:tmpl w:val="BE1E1454"/>
    <w:lvl w:ilvl="0" w:tplc="33908236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0455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9C9B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52E1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9231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807E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E27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98F2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1A53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B58A6"/>
    <w:multiLevelType w:val="hybridMultilevel"/>
    <w:tmpl w:val="2F5AF70C"/>
    <w:lvl w:ilvl="0" w:tplc="3652551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A98B5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44F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26B7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1AA0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9A40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80C3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C295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6E4D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E1845"/>
    <w:multiLevelType w:val="hybridMultilevel"/>
    <w:tmpl w:val="676CF9A6"/>
    <w:lvl w:ilvl="0" w:tplc="0924FABA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34F5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4E31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C26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74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38E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E08F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7C3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5C57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917288"/>
    <w:multiLevelType w:val="hybridMultilevel"/>
    <w:tmpl w:val="6130F8D0"/>
    <w:lvl w:ilvl="0" w:tplc="98DCDADA">
      <w:start w:val="1"/>
      <w:numFmt w:val="decimal"/>
      <w:pStyle w:val="STTSKeteranganPengesahanNamaDosen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D4C67"/>
    <w:multiLevelType w:val="hybridMultilevel"/>
    <w:tmpl w:val="83664182"/>
    <w:lvl w:ilvl="0" w:tplc="7C4CF4C6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AAB2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DC7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F4B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4498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5EC4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2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A6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AE7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9C1D6E"/>
    <w:multiLevelType w:val="hybridMultilevel"/>
    <w:tmpl w:val="9FC2592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26E93"/>
    <w:multiLevelType w:val="hybridMultilevel"/>
    <w:tmpl w:val="7B6C73B2"/>
    <w:lvl w:ilvl="0" w:tplc="AA8655F2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0209A"/>
    <w:multiLevelType w:val="hybridMultilevel"/>
    <w:tmpl w:val="BAA8700E"/>
    <w:lvl w:ilvl="0" w:tplc="D03AC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825771"/>
    <w:multiLevelType w:val="hybridMultilevel"/>
    <w:tmpl w:val="BE0EBB00"/>
    <w:lvl w:ilvl="0" w:tplc="87E832F8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C496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268E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94D5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BAFB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8EC0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BE7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DA90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EC54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546738"/>
    <w:multiLevelType w:val="hybridMultilevel"/>
    <w:tmpl w:val="5C2C5CDE"/>
    <w:lvl w:ilvl="0" w:tplc="4B0EE29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F807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8E6D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6A1A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5415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3E3C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440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4C3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1C83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236AE"/>
    <w:multiLevelType w:val="hybridMultilevel"/>
    <w:tmpl w:val="F5C2DD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422DF4"/>
    <w:multiLevelType w:val="hybridMultilevel"/>
    <w:tmpl w:val="454CC502"/>
    <w:lvl w:ilvl="0" w:tplc="992A82C4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7DAA0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86F8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AA8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405E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B078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D0E9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6C78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2CB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66EA4"/>
    <w:multiLevelType w:val="hybridMultilevel"/>
    <w:tmpl w:val="C700BF2A"/>
    <w:lvl w:ilvl="0" w:tplc="49CEC22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A205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3E6C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2417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462F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FE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3492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64B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B81C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DC2987"/>
    <w:multiLevelType w:val="hybridMultilevel"/>
    <w:tmpl w:val="BC743458"/>
    <w:lvl w:ilvl="0" w:tplc="8076A8C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66241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BC44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0C35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F0B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D69A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22DF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A083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865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A41010"/>
    <w:multiLevelType w:val="hybridMultilevel"/>
    <w:tmpl w:val="C7EC44BA"/>
    <w:lvl w:ilvl="0" w:tplc="242AE3B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818D4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0CFA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281A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9A93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2EDE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8E6F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C67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DAA8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FC5A63"/>
    <w:multiLevelType w:val="hybridMultilevel"/>
    <w:tmpl w:val="405A1B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DA50B4"/>
    <w:multiLevelType w:val="hybridMultilevel"/>
    <w:tmpl w:val="993E8744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40BB6"/>
    <w:multiLevelType w:val="hybridMultilevel"/>
    <w:tmpl w:val="DECCCCA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7F4E9B8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 w:tplc="00BA240A">
      <w:start w:val="1"/>
      <w:numFmt w:val="decimal"/>
      <w:lvlText w:val="%3."/>
      <w:lvlJc w:val="left"/>
      <w:pPr>
        <w:ind w:left="720" w:hanging="360"/>
      </w:pPr>
      <w:rPr>
        <w:rFonts w:hint="default"/>
        <w:b/>
        <w:color w:val="000000"/>
      </w:rPr>
    </w:lvl>
    <w:lvl w:ilvl="3" w:tplc="D5C0D066">
      <w:start w:val="1"/>
      <w:numFmt w:val="lowerLetter"/>
      <w:lvlText w:val="%4."/>
      <w:lvlJc w:val="left"/>
      <w:pPr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116AC1"/>
    <w:multiLevelType w:val="multilevel"/>
    <w:tmpl w:val="8C52C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2664137">
    <w:abstractNumId w:val="31"/>
  </w:num>
  <w:num w:numId="2" w16cid:durableId="179592129">
    <w:abstractNumId w:val="33"/>
  </w:num>
  <w:num w:numId="3" w16cid:durableId="1183593966">
    <w:abstractNumId w:val="2"/>
  </w:num>
  <w:num w:numId="4" w16cid:durableId="1262685322">
    <w:abstractNumId w:val="19"/>
  </w:num>
  <w:num w:numId="5" w16cid:durableId="1225409327">
    <w:abstractNumId w:val="4"/>
  </w:num>
  <w:num w:numId="6" w16cid:durableId="838425680">
    <w:abstractNumId w:val="11"/>
  </w:num>
  <w:num w:numId="7" w16cid:durableId="1946764672">
    <w:abstractNumId w:val="11"/>
    <w:lvlOverride w:ilvl="0">
      <w:startOverride w:val="1"/>
    </w:lvlOverride>
  </w:num>
  <w:num w:numId="8" w16cid:durableId="770205051">
    <w:abstractNumId w:val="29"/>
  </w:num>
  <w:num w:numId="9" w16cid:durableId="2083604334">
    <w:abstractNumId w:val="16"/>
  </w:num>
  <w:num w:numId="10" w16cid:durableId="506019559">
    <w:abstractNumId w:val="6"/>
  </w:num>
  <w:num w:numId="11" w16cid:durableId="116073904">
    <w:abstractNumId w:val="9"/>
  </w:num>
  <w:num w:numId="12" w16cid:durableId="1509370141">
    <w:abstractNumId w:val="11"/>
    <w:lvlOverride w:ilvl="0">
      <w:startOverride w:val="1"/>
    </w:lvlOverride>
  </w:num>
  <w:num w:numId="13" w16cid:durableId="1028065231">
    <w:abstractNumId w:val="11"/>
    <w:lvlOverride w:ilvl="0">
      <w:startOverride w:val="1"/>
    </w:lvlOverride>
  </w:num>
  <w:num w:numId="14" w16cid:durableId="449708825">
    <w:abstractNumId w:val="32"/>
  </w:num>
  <w:num w:numId="15" w16cid:durableId="1355957542">
    <w:abstractNumId w:val="25"/>
  </w:num>
  <w:num w:numId="16" w16cid:durableId="501894437">
    <w:abstractNumId w:val="26"/>
  </w:num>
  <w:num w:numId="17" w16cid:durableId="1530796731">
    <w:abstractNumId w:val="10"/>
  </w:num>
  <w:num w:numId="18" w16cid:durableId="1743721637">
    <w:abstractNumId w:val="7"/>
  </w:num>
  <w:num w:numId="19" w16cid:durableId="1670713318">
    <w:abstractNumId w:val="17"/>
  </w:num>
  <w:num w:numId="20" w16cid:durableId="1645962705">
    <w:abstractNumId w:val="15"/>
  </w:num>
  <w:num w:numId="21" w16cid:durableId="1011378469">
    <w:abstractNumId w:val="21"/>
  </w:num>
  <w:num w:numId="22" w16cid:durableId="882133717">
    <w:abstractNumId w:val="13"/>
  </w:num>
  <w:num w:numId="23" w16cid:durableId="417217197">
    <w:abstractNumId w:val="3"/>
  </w:num>
  <w:num w:numId="24" w16cid:durableId="1947347822">
    <w:abstractNumId w:val="24"/>
  </w:num>
  <w:num w:numId="25" w16cid:durableId="770055114">
    <w:abstractNumId w:val="0"/>
  </w:num>
  <w:num w:numId="26" w16cid:durableId="96098308">
    <w:abstractNumId w:val="14"/>
  </w:num>
  <w:num w:numId="27" w16cid:durableId="163324030">
    <w:abstractNumId w:val="27"/>
  </w:num>
  <w:num w:numId="28" w16cid:durableId="85882360">
    <w:abstractNumId w:val="22"/>
  </w:num>
  <w:num w:numId="29" w16cid:durableId="1338465299">
    <w:abstractNumId w:val="8"/>
  </w:num>
  <w:num w:numId="30" w16cid:durableId="202987701">
    <w:abstractNumId w:val="20"/>
  </w:num>
  <w:num w:numId="31" w16cid:durableId="85080393">
    <w:abstractNumId w:val="23"/>
  </w:num>
  <w:num w:numId="32" w16cid:durableId="2014843237">
    <w:abstractNumId w:val="1"/>
  </w:num>
  <w:num w:numId="33" w16cid:durableId="1270702331">
    <w:abstractNumId w:val="5"/>
  </w:num>
  <w:num w:numId="34" w16cid:durableId="486482506">
    <w:abstractNumId w:val="12"/>
  </w:num>
  <w:num w:numId="35" w16cid:durableId="250506140">
    <w:abstractNumId w:val="28"/>
  </w:num>
  <w:num w:numId="36" w16cid:durableId="1068647381">
    <w:abstractNumId w:val="30"/>
  </w:num>
  <w:num w:numId="37" w16cid:durableId="232546982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31"/>
    <w:rsid w:val="00000120"/>
    <w:rsid w:val="00000FDC"/>
    <w:rsid w:val="000100A1"/>
    <w:rsid w:val="00010EDE"/>
    <w:rsid w:val="0001119C"/>
    <w:rsid w:val="000167CD"/>
    <w:rsid w:val="00017F03"/>
    <w:rsid w:val="00020474"/>
    <w:rsid w:val="00025807"/>
    <w:rsid w:val="000269FD"/>
    <w:rsid w:val="000310D8"/>
    <w:rsid w:val="00035224"/>
    <w:rsid w:val="0003760D"/>
    <w:rsid w:val="000426EE"/>
    <w:rsid w:val="000460FE"/>
    <w:rsid w:val="00046384"/>
    <w:rsid w:val="00046427"/>
    <w:rsid w:val="000505B2"/>
    <w:rsid w:val="000510D1"/>
    <w:rsid w:val="000550FD"/>
    <w:rsid w:val="0006024F"/>
    <w:rsid w:val="00065F23"/>
    <w:rsid w:val="000663DA"/>
    <w:rsid w:val="000729D0"/>
    <w:rsid w:val="00072F99"/>
    <w:rsid w:val="0007556A"/>
    <w:rsid w:val="00076CA0"/>
    <w:rsid w:val="00077B17"/>
    <w:rsid w:val="00077EE0"/>
    <w:rsid w:val="00080219"/>
    <w:rsid w:val="0008106C"/>
    <w:rsid w:val="0008112D"/>
    <w:rsid w:val="00081DBE"/>
    <w:rsid w:val="00082FCB"/>
    <w:rsid w:val="00090592"/>
    <w:rsid w:val="0009330C"/>
    <w:rsid w:val="000943A7"/>
    <w:rsid w:val="00094D6B"/>
    <w:rsid w:val="00095EA4"/>
    <w:rsid w:val="00097406"/>
    <w:rsid w:val="000A0E86"/>
    <w:rsid w:val="000A0F4D"/>
    <w:rsid w:val="000A4038"/>
    <w:rsid w:val="000A4393"/>
    <w:rsid w:val="000A5753"/>
    <w:rsid w:val="000B1468"/>
    <w:rsid w:val="000B38C5"/>
    <w:rsid w:val="000C1D8A"/>
    <w:rsid w:val="000C32B4"/>
    <w:rsid w:val="000C3AAF"/>
    <w:rsid w:val="000C52B4"/>
    <w:rsid w:val="000C68D5"/>
    <w:rsid w:val="000C6BAF"/>
    <w:rsid w:val="000D27CF"/>
    <w:rsid w:val="000D40CF"/>
    <w:rsid w:val="000D544B"/>
    <w:rsid w:val="000E125D"/>
    <w:rsid w:val="000E153F"/>
    <w:rsid w:val="000E25FE"/>
    <w:rsid w:val="000E7598"/>
    <w:rsid w:val="000F320F"/>
    <w:rsid w:val="000F3FDF"/>
    <w:rsid w:val="000F4ED2"/>
    <w:rsid w:val="000F533E"/>
    <w:rsid w:val="000F6594"/>
    <w:rsid w:val="000F79DD"/>
    <w:rsid w:val="00100B0C"/>
    <w:rsid w:val="00101CEE"/>
    <w:rsid w:val="00102A63"/>
    <w:rsid w:val="00103DBD"/>
    <w:rsid w:val="00104245"/>
    <w:rsid w:val="00104E17"/>
    <w:rsid w:val="0011044E"/>
    <w:rsid w:val="0011118E"/>
    <w:rsid w:val="0011360F"/>
    <w:rsid w:val="001167C6"/>
    <w:rsid w:val="0012318D"/>
    <w:rsid w:val="001238F5"/>
    <w:rsid w:val="001307B1"/>
    <w:rsid w:val="00132B92"/>
    <w:rsid w:val="00137CCA"/>
    <w:rsid w:val="001400C1"/>
    <w:rsid w:val="00140485"/>
    <w:rsid w:val="00142F15"/>
    <w:rsid w:val="0014747A"/>
    <w:rsid w:val="0015210D"/>
    <w:rsid w:val="00153037"/>
    <w:rsid w:val="00155653"/>
    <w:rsid w:val="001556AA"/>
    <w:rsid w:val="00160420"/>
    <w:rsid w:val="00160EAD"/>
    <w:rsid w:val="00165232"/>
    <w:rsid w:val="00165D7D"/>
    <w:rsid w:val="00167327"/>
    <w:rsid w:val="00167D47"/>
    <w:rsid w:val="00170203"/>
    <w:rsid w:val="0017127C"/>
    <w:rsid w:val="001721CD"/>
    <w:rsid w:val="00172DAE"/>
    <w:rsid w:val="0017411F"/>
    <w:rsid w:val="00174B2B"/>
    <w:rsid w:val="00177CA8"/>
    <w:rsid w:val="00177FAC"/>
    <w:rsid w:val="001805B4"/>
    <w:rsid w:val="00183011"/>
    <w:rsid w:val="00183F52"/>
    <w:rsid w:val="00185020"/>
    <w:rsid w:val="00185636"/>
    <w:rsid w:val="00186995"/>
    <w:rsid w:val="00187E20"/>
    <w:rsid w:val="001A1023"/>
    <w:rsid w:val="001A130A"/>
    <w:rsid w:val="001A6174"/>
    <w:rsid w:val="001A77DB"/>
    <w:rsid w:val="001B1C36"/>
    <w:rsid w:val="001B2A9A"/>
    <w:rsid w:val="001B572E"/>
    <w:rsid w:val="001B59F3"/>
    <w:rsid w:val="001B5DD2"/>
    <w:rsid w:val="001B651C"/>
    <w:rsid w:val="001C0101"/>
    <w:rsid w:val="001C1855"/>
    <w:rsid w:val="001C2C5F"/>
    <w:rsid w:val="001C3CA1"/>
    <w:rsid w:val="001C5557"/>
    <w:rsid w:val="001D2ABB"/>
    <w:rsid w:val="001E376E"/>
    <w:rsid w:val="001F10EB"/>
    <w:rsid w:val="001F1CCD"/>
    <w:rsid w:val="001F48CA"/>
    <w:rsid w:val="001F4C36"/>
    <w:rsid w:val="001F4E41"/>
    <w:rsid w:val="001F5037"/>
    <w:rsid w:val="001F599F"/>
    <w:rsid w:val="002043A5"/>
    <w:rsid w:val="00204CC0"/>
    <w:rsid w:val="00210515"/>
    <w:rsid w:val="0021222B"/>
    <w:rsid w:val="002135D7"/>
    <w:rsid w:val="0021409E"/>
    <w:rsid w:val="002152C2"/>
    <w:rsid w:val="00215864"/>
    <w:rsid w:val="00216C53"/>
    <w:rsid w:val="002173D9"/>
    <w:rsid w:val="00217FF3"/>
    <w:rsid w:val="00220B9F"/>
    <w:rsid w:val="00222352"/>
    <w:rsid w:val="0022286A"/>
    <w:rsid w:val="002231C9"/>
    <w:rsid w:val="002238BB"/>
    <w:rsid w:val="00223F84"/>
    <w:rsid w:val="00224C9A"/>
    <w:rsid w:val="00224ED8"/>
    <w:rsid w:val="002251E9"/>
    <w:rsid w:val="00225A9A"/>
    <w:rsid w:val="00226669"/>
    <w:rsid w:val="00230B40"/>
    <w:rsid w:val="00232DE1"/>
    <w:rsid w:val="002344E8"/>
    <w:rsid w:val="00235CD0"/>
    <w:rsid w:val="0023696E"/>
    <w:rsid w:val="00236E00"/>
    <w:rsid w:val="00237FD4"/>
    <w:rsid w:val="00240E64"/>
    <w:rsid w:val="00240F76"/>
    <w:rsid w:val="00242631"/>
    <w:rsid w:val="00242D06"/>
    <w:rsid w:val="00244125"/>
    <w:rsid w:val="0024425F"/>
    <w:rsid w:val="00245A6D"/>
    <w:rsid w:val="00246AA1"/>
    <w:rsid w:val="00247740"/>
    <w:rsid w:val="00253411"/>
    <w:rsid w:val="002534B1"/>
    <w:rsid w:val="00254A78"/>
    <w:rsid w:val="002633CA"/>
    <w:rsid w:val="00267A8B"/>
    <w:rsid w:val="00270136"/>
    <w:rsid w:val="00270EE7"/>
    <w:rsid w:val="002718BB"/>
    <w:rsid w:val="00271A58"/>
    <w:rsid w:val="00271D58"/>
    <w:rsid w:val="002725D0"/>
    <w:rsid w:val="00273764"/>
    <w:rsid w:val="00273765"/>
    <w:rsid w:val="00273A70"/>
    <w:rsid w:val="00280176"/>
    <w:rsid w:val="00284105"/>
    <w:rsid w:val="0028497F"/>
    <w:rsid w:val="00285548"/>
    <w:rsid w:val="0028636E"/>
    <w:rsid w:val="00286645"/>
    <w:rsid w:val="00290C65"/>
    <w:rsid w:val="00295055"/>
    <w:rsid w:val="002956CB"/>
    <w:rsid w:val="00295AB6"/>
    <w:rsid w:val="002A0088"/>
    <w:rsid w:val="002A3A7E"/>
    <w:rsid w:val="002A77C0"/>
    <w:rsid w:val="002A7979"/>
    <w:rsid w:val="002B1597"/>
    <w:rsid w:val="002B4ADC"/>
    <w:rsid w:val="002B7DDF"/>
    <w:rsid w:val="002C21FA"/>
    <w:rsid w:val="002C360F"/>
    <w:rsid w:val="002C42D3"/>
    <w:rsid w:val="002C68C0"/>
    <w:rsid w:val="002C692A"/>
    <w:rsid w:val="002C7243"/>
    <w:rsid w:val="002C7E69"/>
    <w:rsid w:val="002C7F9B"/>
    <w:rsid w:val="002D1C45"/>
    <w:rsid w:val="002D1C50"/>
    <w:rsid w:val="002D266F"/>
    <w:rsid w:val="002D3AF7"/>
    <w:rsid w:val="002D43AD"/>
    <w:rsid w:val="002D56FF"/>
    <w:rsid w:val="002D58B9"/>
    <w:rsid w:val="002E2F20"/>
    <w:rsid w:val="002E4488"/>
    <w:rsid w:val="002E4968"/>
    <w:rsid w:val="002E503B"/>
    <w:rsid w:val="002F5A28"/>
    <w:rsid w:val="002F6EBB"/>
    <w:rsid w:val="002F76A9"/>
    <w:rsid w:val="002F7A2B"/>
    <w:rsid w:val="0030249A"/>
    <w:rsid w:val="0030387A"/>
    <w:rsid w:val="00305110"/>
    <w:rsid w:val="003058CE"/>
    <w:rsid w:val="00305D64"/>
    <w:rsid w:val="003069D3"/>
    <w:rsid w:val="003134F0"/>
    <w:rsid w:val="003146B7"/>
    <w:rsid w:val="00315264"/>
    <w:rsid w:val="003174D6"/>
    <w:rsid w:val="00321705"/>
    <w:rsid w:val="00323C0B"/>
    <w:rsid w:val="00323F0B"/>
    <w:rsid w:val="003248CE"/>
    <w:rsid w:val="00325257"/>
    <w:rsid w:val="00330DFB"/>
    <w:rsid w:val="0033756D"/>
    <w:rsid w:val="00340C3A"/>
    <w:rsid w:val="00341851"/>
    <w:rsid w:val="00345565"/>
    <w:rsid w:val="0034641C"/>
    <w:rsid w:val="00346DB2"/>
    <w:rsid w:val="00347A6C"/>
    <w:rsid w:val="00347D52"/>
    <w:rsid w:val="0035529A"/>
    <w:rsid w:val="00362805"/>
    <w:rsid w:val="003640ED"/>
    <w:rsid w:val="00365735"/>
    <w:rsid w:val="00372A77"/>
    <w:rsid w:val="0037489B"/>
    <w:rsid w:val="00377D63"/>
    <w:rsid w:val="00380217"/>
    <w:rsid w:val="00380244"/>
    <w:rsid w:val="00381AA1"/>
    <w:rsid w:val="00383228"/>
    <w:rsid w:val="0038404A"/>
    <w:rsid w:val="00384132"/>
    <w:rsid w:val="00385657"/>
    <w:rsid w:val="00387CC6"/>
    <w:rsid w:val="00390BFD"/>
    <w:rsid w:val="00391A2C"/>
    <w:rsid w:val="0039560B"/>
    <w:rsid w:val="0039789E"/>
    <w:rsid w:val="003A0275"/>
    <w:rsid w:val="003A6CEB"/>
    <w:rsid w:val="003A7C5A"/>
    <w:rsid w:val="003B0700"/>
    <w:rsid w:val="003B3697"/>
    <w:rsid w:val="003B69F1"/>
    <w:rsid w:val="003C07DA"/>
    <w:rsid w:val="003C2D21"/>
    <w:rsid w:val="003C61A2"/>
    <w:rsid w:val="003C7D3D"/>
    <w:rsid w:val="003D4B66"/>
    <w:rsid w:val="003D4FE2"/>
    <w:rsid w:val="003D6024"/>
    <w:rsid w:val="003E0206"/>
    <w:rsid w:val="003E039D"/>
    <w:rsid w:val="003E151F"/>
    <w:rsid w:val="003E447C"/>
    <w:rsid w:val="003E5004"/>
    <w:rsid w:val="003E662B"/>
    <w:rsid w:val="003E7F7C"/>
    <w:rsid w:val="003F1CDE"/>
    <w:rsid w:val="003F3592"/>
    <w:rsid w:val="003F785E"/>
    <w:rsid w:val="003F7B31"/>
    <w:rsid w:val="004061D6"/>
    <w:rsid w:val="00406DD2"/>
    <w:rsid w:val="00411BB0"/>
    <w:rsid w:val="004125C7"/>
    <w:rsid w:val="00416797"/>
    <w:rsid w:val="0041749A"/>
    <w:rsid w:val="00417554"/>
    <w:rsid w:val="00421F76"/>
    <w:rsid w:val="00424A76"/>
    <w:rsid w:val="00424B7A"/>
    <w:rsid w:val="00424F4C"/>
    <w:rsid w:val="004263A0"/>
    <w:rsid w:val="00430125"/>
    <w:rsid w:val="00430190"/>
    <w:rsid w:val="004349B0"/>
    <w:rsid w:val="00436A9D"/>
    <w:rsid w:val="004377B0"/>
    <w:rsid w:val="0044021C"/>
    <w:rsid w:val="004405C8"/>
    <w:rsid w:val="00440D67"/>
    <w:rsid w:val="00442E4C"/>
    <w:rsid w:val="0044672E"/>
    <w:rsid w:val="00447B9A"/>
    <w:rsid w:val="0045331F"/>
    <w:rsid w:val="004547D0"/>
    <w:rsid w:val="00456CAC"/>
    <w:rsid w:val="004606CE"/>
    <w:rsid w:val="00462CE1"/>
    <w:rsid w:val="00465C87"/>
    <w:rsid w:val="00473B57"/>
    <w:rsid w:val="004745A3"/>
    <w:rsid w:val="0047587D"/>
    <w:rsid w:val="00477772"/>
    <w:rsid w:val="0048642B"/>
    <w:rsid w:val="00487CB5"/>
    <w:rsid w:val="00490C82"/>
    <w:rsid w:val="00491A1E"/>
    <w:rsid w:val="00493B4B"/>
    <w:rsid w:val="00493B61"/>
    <w:rsid w:val="00494B20"/>
    <w:rsid w:val="004A03B2"/>
    <w:rsid w:val="004A20A7"/>
    <w:rsid w:val="004A2FD5"/>
    <w:rsid w:val="004A6B83"/>
    <w:rsid w:val="004B2A6D"/>
    <w:rsid w:val="004B36F3"/>
    <w:rsid w:val="004B41E2"/>
    <w:rsid w:val="004C54C6"/>
    <w:rsid w:val="004C58C3"/>
    <w:rsid w:val="004C78C2"/>
    <w:rsid w:val="004D40CF"/>
    <w:rsid w:val="004D616E"/>
    <w:rsid w:val="004E3FC1"/>
    <w:rsid w:val="004F1710"/>
    <w:rsid w:val="004F20F7"/>
    <w:rsid w:val="004F25B3"/>
    <w:rsid w:val="004F4318"/>
    <w:rsid w:val="004F5304"/>
    <w:rsid w:val="004F5D01"/>
    <w:rsid w:val="004F7B2D"/>
    <w:rsid w:val="00502CD2"/>
    <w:rsid w:val="00506C19"/>
    <w:rsid w:val="005131B8"/>
    <w:rsid w:val="0051596D"/>
    <w:rsid w:val="005159E2"/>
    <w:rsid w:val="00520773"/>
    <w:rsid w:val="00520A09"/>
    <w:rsid w:val="00521B75"/>
    <w:rsid w:val="00522982"/>
    <w:rsid w:val="00524C01"/>
    <w:rsid w:val="0052542A"/>
    <w:rsid w:val="00526CB0"/>
    <w:rsid w:val="00527B9B"/>
    <w:rsid w:val="005307E6"/>
    <w:rsid w:val="00531BFE"/>
    <w:rsid w:val="00531E74"/>
    <w:rsid w:val="005324AE"/>
    <w:rsid w:val="005342BD"/>
    <w:rsid w:val="00535191"/>
    <w:rsid w:val="00544A34"/>
    <w:rsid w:val="005464F0"/>
    <w:rsid w:val="005468B9"/>
    <w:rsid w:val="00547C9E"/>
    <w:rsid w:val="00551A87"/>
    <w:rsid w:val="00551AAB"/>
    <w:rsid w:val="0055248B"/>
    <w:rsid w:val="00552796"/>
    <w:rsid w:val="00553109"/>
    <w:rsid w:val="005534F1"/>
    <w:rsid w:val="00555593"/>
    <w:rsid w:val="0055655F"/>
    <w:rsid w:val="00560C71"/>
    <w:rsid w:val="005624E6"/>
    <w:rsid w:val="00562FC6"/>
    <w:rsid w:val="0056614D"/>
    <w:rsid w:val="0058267D"/>
    <w:rsid w:val="0058385E"/>
    <w:rsid w:val="00587587"/>
    <w:rsid w:val="005900D5"/>
    <w:rsid w:val="005932A4"/>
    <w:rsid w:val="005A03ED"/>
    <w:rsid w:val="005A1436"/>
    <w:rsid w:val="005A1922"/>
    <w:rsid w:val="005A1D6A"/>
    <w:rsid w:val="005A4AE1"/>
    <w:rsid w:val="005B09B9"/>
    <w:rsid w:val="005B09DD"/>
    <w:rsid w:val="005B1D00"/>
    <w:rsid w:val="005B6300"/>
    <w:rsid w:val="005C00ED"/>
    <w:rsid w:val="005C1B39"/>
    <w:rsid w:val="005C1CEA"/>
    <w:rsid w:val="005C6ECD"/>
    <w:rsid w:val="005D314E"/>
    <w:rsid w:val="005D463E"/>
    <w:rsid w:val="005D60DF"/>
    <w:rsid w:val="005D7549"/>
    <w:rsid w:val="005E631B"/>
    <w:rsid w:val="005E6C51"/>
    <w:rsid w:val="005F279A"/>
    <w:rsid w:val="005F7832"/>
    <w:rsid w:val="00600BB1"/>
    <w:rsid w:val="00602210"/>
    <w:rsid w:val="006053DF"/>
    <w:rsid w:val="0061060F"/>
    <w:rsid w:val="0061136B"/>
    <w:rsid w:val="0061205A"/>
    <w:rsid w:val="00612AC5"/>
    <w:rsid w:val="006141F7"/>
    <w:rsid w:val="00615412"/>
    <w:rsid w:val="00617889"/>
    <w:rsid w:val="0062218C"/>
    <w:rsid w:val="006228AC"/>
    <w:rsid w:val="00623331"/>
    <w:rsid w:val="0062412A"/>
    <w:rsid w:val="00624227"/>
    <w:rsid w:val="00625771"/>
    <w:rsid w:val="00626F72"/>
    <w:rsid w:val="00630CCA"/>
    <w:rsid w:val="006356FF"/>
    <w:rsid w:val="00636B06"/>
    <w:rsid w:val="00641CF1"/>
    <w:rsid w:val="006425E7"/>
    <w:rsid w:val="0064265F"/>
    <w:rsid w:val="00643111"/>
    <w:rsid w:val="006436FF"/>
    <w:rsid w:val="006478B7"/>
    <w:rsid w:val="006504B2"/>
    <w:rsid w:val="00651A70"/>
    <w:rsid w:val="00653778"/>
    <w:rsid w:val="00654C90"/>
    <w:rsid w:val="00655702"/>
    <w:rsid w:val="00656D79"/>
    <w:rsid w:val="006571E3"/>
    <w:rsid w:val="00660B25"/>
    <w:rsid w:val="00663C1B"/>
    <w:rsid w:val="00666F9A"/>
    <w:rsid w:val="006729B5"/>
    <w:rsid w:val="006731ED"/>
    <w:rsid w:val="00676455"/>
    <w:rsid w:val="0067689C"/>
    <w:rsid w:val="00676FA6"/>
    <w:rsid w:val="006802D4"/>
    <w:rsid w:val="00680427"/>
    <w:rsid w:val="00680B17"/>
    <w:rsid w:val="0068300B"/>
    <w:rsid w:val="00684A1E"/>
    <w:rsid w:val="00687007"/>
    <w:rsid w:val="00690B2F"/>
    <w:rsid w:val="00693B85"/>
    <w:rsid w:val="006A6442"/>
    <w:rsid w:val="006B1731"/>
    <w:rsid w:val="006B1ABF"/>
    <w:rsid w:val="006B225F"/>
    <w:rsid w:val="006B5CD7"/>
    <w:rsid w:val="006B64A9"/>
    <w:rsid w:val="006C04E0"/>
    <w:rsid w:val="006C439F"/>
    <w:rsid w:val="006C6996"/>
    <w:rsid w:val="006D5784"/>
    <w:rsid w:val="006E2920"/>
    <w:rsid w:val="006E2E03"/>
    <w:rsid w:val="006F167C"/>
    <w:rsid w:val="006F355E"/>
    <w:rsid w:val="00701CE3"/>
    <w:rsid w:val="007032AD"/>
    <w:rsid w:val="00703BC4"/>
    <w:rsid w:val="00707BFB"/>
    <w:rsid w:val="00712460"/>
    <w:rsid w:val="007153EC"/>
    <w:rsid w:val="00715819"/>
    <w:rsid w:val="00721731"/>
    <w:rsid w:val="00724C34"/>
    <w:rsid w:val="007261C6"/>
    <w:rsid w:val="00726728"/>
    <w:rsid w:val="007269A5"/>
    <w:rsid w:val="0073230A"/>
    <w:rsid w:val="0073592F"/>
    <w:rsid w:val="0073796D"/>
    <w:rsid w:val="00740724"/>
    <w:rsid w:val="00740DE7"/>
    <w:rsid w:val="00741B4C"/>
    <w:rsid w:val="007439CB"/>
    <w:rsid w:val="00744A9A"/>
    <w:rsid w:val="0074691C"/>
    <w:rsid w:val="00746A8B"/>
    <w:rsid w:val="00752147"/>
    <w:rsid w:val="00753376"/>
    <w:rsid w:val="00755CF8"/>
    <w:rsid w:val="007654E4"/>
    <w:rsid w:val="0076665B"/>
    <w:rsid w:val="00766AA8"/>
    <w:rsid w:val="007718F9"/>
    <w:rsid w:val="007720A6"/>
    <w:rsid w:val="007730B1"/>
    <w:rsid w:val="00773C1C"/>
    <w:rsid w:val="0077515E"/>
    <w:rsid w:val="00776081"/>
    <w:rsid w:val="00776B20"/>
    <w:rsid w:val="00780140"/>
    <w:rsid w:val="00781D57"/>
    <w:rsid w:val="007834C5"/>
    <w:rsid w:val="007848BC"/>
    <w:rsid w:val="00784C7B"/>
    <w:rsid w:val="007855FD"/>
    <w:rsid w:val="007947AA"/>
    <w:rsid w:val="007A27AE"/>
    <w:rsid w:val="007A3099"/>
    <w:rsid w:val="007A5B5B"/>
    <w:rsid w:val="007A5EAC"/>
    <w:rsid w:val="007A772B"/>
    <w:rsid w:val="007B271F"/>
    <w:rsid w:val="007B3E62"/>
    <w:rsid w:val="007B4309"/>
    <w:rsid w:val="007B62AF"/>
    <w:rsid w:val="007B6A67"/>
    <w:rsid w:val="007C31DE"/>
    <w:rsid w:val="007C5D43"/>
    <w:rsid w:val="007D2695"/>
    <w:rsid w:val="007D2D34"/>
    <w:rsid w:val="007D39FE"/>
    <w:rsid w:val="007D4203"/>
    <w:rsid w:val="007E1C9F"/>
    <w:rsid w:val="007E3250"/>
    <w:rsid w:val="007E3C59"/>
    <w:rsid w:val="007E67CD"/>
    <w:rsid w:val="007F3538"/>
    <w:rsid w:val="007F3A57"/>
    <w:rsid w:val="007F4879"/>
    <w:rsid w:val="007F4C74"/>
    <w:rsid w:val="007F6F08"/>
    <w:rsid w:val="00800A11"/>
    <w:rsid w:val="008016BD"/>
    <w:rsid w:val="0080568B"/>
    <w:rsid w:val="0080683D"/>
    <w:rsid w:val="00807500"/>
    <w:rsid w:val="0081475D"/>
    <w:rsid w:val="00816F1F"/>
    <w:rsid w:val="0082676F"/>
    <w:rsid w:val="0083195F"/>
    <w:rsid w:val="00835006"/>
    <w:rsid w:val="008359CE"/>
    <w:rsid w:val="00841DDE"/>
    <w:rsid w:val="00843181"/>
    <w:rsid w:val="00843554"/>
    <w:rsid w:val="008459C9"/>
    <w:rsid w:val="00845B19"/>
    <w:rsid w:val="00852007"/>
    <w:rsid w:val="00855A11"/>
    <w:rsid w:val="00856F8F"/>
    <w:rsid w:val="00857211"/>
    <w:rsid w:val="00860023"/>
    <w:rsid w:val="0086149A"/>
    <w:rsid w:val="008618E6"/>
    <w:rsid w:val="00862901"/>
    <w:rsid w:val="00862D17"/>
    <w:rsid w:val="008649B7"/>
    <w:rsid w:val="00864D31"/>
    <w:rsid w:val="0086509A"/>
    <w:rsid w:val="00865816"/>
    <w:rsid w:val="008712B7"/>
    <w:rsid w:val="008726A1"/>
    <w:rsid w:val="008749CA"/>
    <w:rsid w:val="00875E6D"/>
    <w:rsid w:val="00877FD4"/>
    <w:rsid w:val="008825CD"/>
    <w:rsid w:val="00882A86"/>
    <w:rsid w:val="00883543"/>
    <w:rsid w:val="008874E7"/>
    <w:rsid w:val="00890424"/>
    <w:rsid w:val="00891FF8"/>
    <w:rsid w:val="00892261"/>
    <w:rsid w:val="00897C22"/>
    <w:rsid w:val="008A351B"/>
    <w:rsid w:val="008A4073"/>
    <w:rsid w:val="008A459E"/>
    <w:rsid w:val="008A63E1"/>
    <w:rsid w:val="008A6AB9"/>
    <w:rsid w:val="008B0653"/>
    <w:rsid w:val="008B0703"/>
    <w:rsid w:val="008B52BD"/>
    <w:rsid w:val="008B61ED"/>
    <w:rsid w:val="008B7A26"/>
    <w:rsid w:val="008B7CD7"/>
    <w:rsid w:val="008C23C3"/>
    <w:rsid w:val="008C40BB"/>
    <w:rsid w:val="008C58AC"/>
    <w:rsid w:val="008C6A27"/>
    <w:rsid w:val="008D08CC"/>
    <w:rsid w:val="008D0D45"/>
    <w:rsid w:val="008D219A"/>
    <w:rsid w:val="008D351A"/>
    <w:rsid w:val="008D42DD"/>
    <w:rsid w:val="008E2254"/>
    <w:rsid w:val="008E3F65"/>
    <w:rsid w:val="008E71E1"/>
    <w:rsid w:val="008E7918"/>
    <w:rsid w:val="008F299A"/>
    <w:rsid w:val="008F5758"/>
    <w:rsid w:val="00901CED"/>
    <w:rsid w:val="00903E79"/>
    <w:rsid w:val="009045B2"/>
    <w:rsid w:val="00906DCD"/>
    <w:rsid w:val="00907A67"/>
    <w:rsid w:val="009111CD"/>
    <w:rsid w:val="00911547"/>
    <w:rsid w:val="009126BE"/>
    <w:rsid w:val="009159A6"/>
    <w:rsid w:val="0092090F"/>
    <w:rsid w:val="009223DF"/>
    <w:rsid w:val="009246AF"/>
    <w:rsid w:val="00924F3C"/>
    <w:rsid w:val="00926EC6"/>
    <w:rsid w:val="00927AE3"/>
    <w:rsid w:val="009344B3"/>
    <w:rsid w:val="00935D7F"/>
    <w:rsid w:val="009410C6"/>
    <w:rsid w:val="009418DF"/>
    <w:rsid w:val="009448A1"/>
    <w:rsid w:val="00947985"/>
    <w:rsid w:val="00954603"/>
    <w:rsid w:val="0096131D"/>
    <w:rsid w:val="00962940"/>
    <w:rsid w:val="00962FDC"/>
    <w:rsid w:val="00965A36"/>
    <w:rsid w:val="00965DBC"/>
    <w:rsid w:val="00966547"/>
    <w:rsid w:val="0096714F"/>
    <w:rsid w:val="009700B0"/>
    <w:rsid w:val="00972959"/>
    <w:rsid w:val="00972DC6"/>
    <w:rsid w:val="009739B5"/>
    <w:rsid w:val="009740D7"/>
    <w:rsid w:val="00976A7E"/>
    <w:rsid w:val="0097709C"/>
    <w:rsid w:val="00980245"/>
    <w:rsid w:val="009822D6"/>
    <w:rsid w:val="0098317F"/>
    <w:rsid w:val="00987B63"/>
    <w:rsid w:val="00991AF4"/>
    <w:rsid w:val="0099245B"/>
    <w:rsid w:val="00993AC0"/>
    <w:rsid w:val="009959BC"/>
    <w:rsid w:val="00996293"/>
    <w:rsid w:val="009A3A14"/>
    <w:rsid w:val="009A4E79"/>
    <w:rsid w:val="009B0751"/>
    <w:rsid w:val="009B2701"/>
    <w:rsid w:val="009B3591"/>
    <w:rsid w:val="009B3731"/>
    <w:rsid w:val="009B41F3"/>
    <w:rsid w:val="009B54B6"/>
    <w:rsid w:val="009B6531"/>
    <w:rsid w:val="009C1B50"/>
    <w:rsid w:val="009C1E9F"/>
    <w:rsid w:val="009C5156"/>
    <w:rsid w:val="009C5181"/>
    <w:rsid w:val="009C647E"/>
    <w:rsid w:val="009C7473"/>
    <w:rsid w:val="009D0678"/>
    <w:rsid w:val="009D1535"/>
    <w:rsid w:val="009D26CC"/>
    <w:rsid w:val="009D2D2E"/>
    <w:rsid w:val="009D351F"/>
    <w:rsid w:val="009D5268"/>
    <w:rsid w:val="009D5FA1"/>
    <w:rsid w:val="009E2D46"/>
    <w:rsid w:val="009E6DE9"/>
    <w:rsid w:val="009E7920"/>
    <w:rsid w:val="009F3BCD"/>
    <w:rsid w:val="009F411A"/>
    <w:rsid w:val="009F4B48"/>
    <w:rsid w:val="009F4F5E"/>
    <w:rsid w:val="00A017DC"/>
    <w:rsid w:val="00A06270"/>
    <w:rsid w:val="00A06D61"/>
    <w:rsid w:val="00A1065F"/>
    <w:rsid w:val="00A13D50"/>
    <w:rsid w:val="00A14B77"/>
    <w:rsid w:val="00A15005"/>
    <w:rsid w:val="00A1571D"/>
    <w:rsid w:val="00A15B0A"/>
    <w:rsid w:val="00A203F3"/>
    <w:rsid w:val="00A21A5E"/>
    <w:rsid w:val="00A22328"/>
    <w:rsid w:val="00A228C2"/>
    <w:rsid w:val="00A2333E"/>
    <w:rsid w:val="00A27285"/>
    <w:rsid w:val="00A33159"/>
    <w:rsid w:val="00A3589B"/>
    <w:rsid w:val="00A37B7E"/>
    <w:rsid w:val="00A41141"/>
    <w:rsid w:val="00A43C6B"/>
    <w:rsid w:val="00A4651B"/>
    <w:rsid w:val="00A502F7"/>
    <w:rsid w:val="00A51646"/>
    <w:rsid w:val="00A5231D"/>
    <w:rsid w:val="00A53C95"/>
    <w:rsid w:val="00A54D25"/>
    <w:rsid w:val="00A55512"/>
    <w:rsid w:val="00A56D15"/>
    <w:rsid w:val="00A61F02"/>
    <w:rsid w:val="00A70516"/>
    <w:rsid w:val="00A70E28"/>
    <w:rsid w:val="00A735AF"/>
    <w:rsid w:val="00A76F38"/>
    <w:rsid w:val="00A77182"/>
    <w:rsid w:val="00A777D4"/>
    <w:rsid w:val="00A77987"/>
    <w:rsid w:val="00A861A2"/>
    <w:rsid w:val="00A91841"/>
    <w:rsid w:val="00A9396C"/>
    <w:rsid w:val="00A9493C"/>
    <w:rsid w:val="00A9612A"/>
    <w:rsid w:val="00A96EAD"/>
    <w:rsid w:val="00AA2C16"/>
    <w:rsid w:val="00AA7070"/>
    <w:rsid w:val="00AA7758"/>
    <w:rsid w:val="00AB0EFF"/>
    <w:rsid w:val="00AB2806"/>
    <w:rsid w:val="00AB4626"/>
    <w:rsid w:val="00AB50FA"/>
    <w:rsid w:val="00AB6825"/>
    <w:rsid w:val="00AC1E68"/>
    <w:rsid w:val="00AC46B4"/>
    <w:rsid w:val="00AC5218"/>
    <w:rsid w:val="00AC77C8"/>
    <w:rsid w:val="00AC7FE1"/>
    <w:rsid w:val="00AD026C"/>
    <w:rsid w:val="00AD28AE"/>
    <w:rsid w:val="00AD4C25"/>
    <w:rsid w:val="00AD5276"/>
    <w:rsid w:val="00AD5321"/>
    <w:rsid w:val="00AD5EDF"/>
    <w:rsid w:val="00AD70AE"/>
    <w:rsid w:val="00AD7B68"/>
    <w:rsid w:val="00AE118B"/>
    <w:rsid w:val="00AE1A62"/>
    <w:rsid w:val="00AE3A02"/>
    <w:rsid w:val="00AE45C4"/>
    <w:rsid w:val="00AE54C6"/>
    <w:rsid w:val="00AE72A4"/>
    <w:rsid w:val="00AF4A01"/>
    <w:rsid w:val="00AF7FEF"/>
    <w:rsid w:val="00B0279F"/>
    <w:rsid w:val="00B040C8"/>
    <w:rsid w:val="00B044B5"/>
    <w:rsid w:val="00B0653A"/>
    <w:rsid w:val="00B06DB4"/>
    <w:rsid w:val="00B11935"/>
    <w:rsid w:val="00B15AE9"/>
    <w:rsid w:val="00B1611A"/>
    <w:rsid w:val="00B21494"/>
    <w:rsid w:val="00B228A7"/>
    <w:rsid w:val="00B2310D"/>
    <w:rsid w:val="00B23C6D"/>
    <w:rsid w:val="00B23DDC"/>
    <w:rsid w:val="00B24123"/>
    <w:rsid w:val="00B24BCD"/>
    <w:rsid w:val="00B25A1D"/>
    <w:rsid w:val="00B25F97"/>
    <w:rsid w:val="00B261B6"/>
    <w:rsid w:val="00B2716E"/>
    <w:rsid w:val="00B329DB"/>
    <w:rsid w:val="00B36A1C"/>
    <w:rsid w:val="00B4107C"/>
    <w:rsid w:val="00B44E25"/>
    <w:rsid w:val="00B45EE1"/>
    <w:rsid w:val="00B45FB2"/>
    <w:rsid w:val="00B46211"/>
    <w:rsid w:val="00B4720F"/>
    <w:rsid w:val="00B54AB4"/>
    <w:rsid w:val="00B55604"/>
    <w:rsid w:val="00B5598D"/>
    <w:rsid w:val="00B56B52"/>
    <w:rsid w:val="00B56EDF"/>
    <w:rsid w:val="00B624D0"/>
    <w:rsid w:val="00B651D4"/>
    <w:rsid w:val="00B657AA"/>
    <w:rsid w:val="00B66895"/>
    <w:rsid w:val="00B66AE6"/>
    <w:rsid w:val="00B701E0"/>
    <w:rsid w:val="00B74243"/>
    <w:rsid w:val="00B75D46"/>
    <w:rsid w:val="00B814DD"/>
    <w:rsid w:val="00B83D06"/>
    <w:rsid w:val="00B84F21"/>
    <w:rsid w:val="00B90AC4"/>
    <w:rsid w:val="00B92F86"/>
    <w:rsid w:val="00B93316"/>
    <w:rsid w:val="00B934B8"/>
    <w:rsid w:val="00B95C77"/>
    <w:rsid w:val="00B9794C"/>
    <w:rsid w:val="00BA047F"/>
    <w:rsid w:val="00BA267D"/>
    <w:rsid w:val="00BA465A"/>
    <w:rsid w:val="00BA5956"/>
    <w:rsid w:val="00BB0920"/>
    <w:rsid w:val="00BB3540"/>
    <w:rsid w:val="00BB4724"/>
    <w:rsid w:val="00BC3B1B"/>
    <w:rsid w:val="00BC4F90"/>
    <w:rsid w:val="00BC54DE"/>
    <w:rsid w:val="00BC71CD"/>
    <w:rsid w:val="00BD3385"/>
    <w:rsid w:val="00BD3ABA"/>
    <w:rsid w:val="00BD5003"/>
    <w:rsid w:val="00BE42A9"/>
    <w:rsid w:val="00BE49C2"/>
    <w:rsid w:val="00BE680A"/>
    <w:rsid w:val="00BE6D57"/>
    <w:rsid w:val="00BF0E88"/>
    <w:rsid w:val="00BF4673"/>
    <w:rsid w:val="00BF4C7A"/>
    <w:rsid w:val="00C01B36"/>
    <w:rsid w:val="00C0307B"/>
    <w:rsid w:val="00C05FFD"/>
    <w:rsid w:val="00C10FAC"/>
    <w:rsid w:val="00C115BA"/>
    <w:rsid w:val="00C1279D"/>
    <w:rsid w:val="00C15C49"/>
    <w:rsid w:val="00C16896"/>
    <w:rsid w:val="00C17240"/>
    <w:rsid w:val="00C200AC"/>
    <w:rsid w:val="00C22F25"/>
    <w:rsid w:val="00C24884"/>
    <w:rsid w:val="00C24F72"/>
    <w:rsid w:val="00C26849"/>
    <w:rsid w:val="00C26A7F"/>
    <w:rsid w:val="00C26BA3"/>
    <w:rsid w:val="00C27C4C"/>
    <w:rsid w:val="00C30B61"/>
    <w:rsid w:val="00C31BCD"/>
    <w:rsid w:val="00C31FA2"/>
    <w:rsid w:val="00C34DFB"/>
    <w:rsid w:val="00C36CAE"/>
    <w:rsid w:val="00C373C8"/>
    <w:rsid w:val="00C517F9"/>
    <w:rsid w:val="00C522C4"/>
    <w:rsid w:val="00C53F2C"/>
    <w:rsid w:val="00C55026"/>
    <w:rsid w:val="00C56344"/>
    <w:rsid w:val="00C56928"/>
    <w:rsid w:val="00C56E2D"/>
    <w:rsid w:val="00C616B7"/>
    <w:rsid w:val="00C61C71"/>
    <w:rsid w:val="00C623F5"/>
    <w:rsid w:val="00C648D2"/>
    <w:rsid w:val="00C64C61"/>
    <w:rsid w:val="00C66616"/>
    <w:rsid w:val="00C66ED3"/>
    <w:rsid w:val="00C679BA"/>
    <w:rsid w:val="00C74C02"/>
    <w:rsid w:val="00C8091A"/>
    <w:rsid w:val="00C836C8"/>
    <w:rsid w:val="00C97914"/>
    <w:rsid w:val="00CA18EA"/>
    <w:rsid w:val="00CA5435"/>
    <w:rsid w:val="00CA6C92"/>
    <w:rsid w:val="00CA7229"/>
    <w:rsid w:val="00CB262C"/>
    <w:rsid w:val="00CB423A"/>
    <w:rsid w:val="00CC13EA"/>
    <w:rsid w:val="00CC22C2"/>
    <w:rsid w:val="00CC2637"/>
    <w:rsid w:val="00CC5082"/>
    <w:rsid w:val="00CC657F"/>
    <w:rsid w:val="00CC71B8"/>
    <w:rsid w:val="00CD191D"/>
    <w:rsid w:val="00CD4A30"/>
    <w:rsid w:val="00CD6EBE"/>
    <w:rsid w:val="00CE0A3C"/>
    <w:rsid w:val="00CE0E8B"/>
    <w:rsid w:val="00CE11BE"/>
    <w:rsid w:val="00CE1F63"/>
    <w:rsid w:val="00CE2C1A"/>
    <w:rsid w:val="00CE4CFE"/>
    <w:rsid w:val="00CE6323"/>
    <w:rsid w:val="00CE6FB9"/>
    <w:rsid w:val="00CF455D"/>
    <w:rsid w:val="00CF549D"/>
    <w:rsid w:val="00CF6FD1"/>
    <w:rsid w:val="00D00153"/>
    <w:rsid w:val="00D00D8C"/>
    <w:rsid w:val="00D00EFF"/>
    <w:rsid w:val="00D0253A"/>
    <w:rsid w:val="00D0419B"/>
    <w:rsid w:val="00D05699"/>
    <w:rsid w:val="00D05AA0"/>
    <w:rsid w:val="00D075FE"/>
    <w:rsid w:val="00D11045"/>
    <w:rsid w:val="00D1316D"/>
    <w:rsid w:val="00D20017"/>
    <w:rsid w:val="00D209B1"/>
    <w:rsid w:val="00D23CF5"/>
    <w:rsid w:val="00D24105"/>
    <w:rsid w:val="00D243E1"/>
    <w:rsid w:val="00D245F7"/>
    <w:rsid w:val="00D26583"/>
    <w:rsid w:val="00D27B1A"/>
    <w:rsid w:val="00D30D5E"/>
    <w:rsid w:val="00D32A67"/>
    <w:rsid w:val="00D32EB8"/>
    <w:rsid w:val="00D3345E"/>
    <w:rsid w:val="00D339CF"/>
    <w:rsid w:val="00D362D6"/>
    <w:rsid w:val="00D36BDD"/>
    <w:rsid w:val="00D37127"/>
    <w:rsid w:val="00D40134"/>
    <w:rsid w:val="00D439D1"/>
    <w:rsid w:val="00D46E2F"/>
    <w:rsid w:val="00D50419"/>
    <w:rsid w:val="00D52D6E"/>
    <w:rsid w:val="00D5357D"/>
    <w:rsid w:val="00D53BD3"/>
    <w:rsid w:val="00D6326A"/>
    <w:rsid w:val="00D67698"/>
    <w:rsid w:val="00D75DC1"/>
    <w:rsid w:val="00D80541"/>
    <w:rsid w:val="00D852A8"/>
    <w:rsid w:val="00D8699F"/>
    <w:rsid w:val="00D978FE"/>
    <w:rsid w:val="00DA01C2"/>
    <w:rsid w:val="00DA2F41"/>
    <w:rsid w:val="00DA3FB2"/>
    <w:rsid w:val="00DA6130"/>
    <w:rsid w:val="00DA637D"/>
    <w:rsid w:val="00DA6D1A"/>
    <w:rsid w:val="00DB181B"/>
    <w:rsid w:val="00DB31C3"/>
    <w:rsid w:val="00DB39D9"/>
    <w:rsid w:val="00DB3EB2"/>
    <w:rsid w:val="00DB65ED"/>
    <w:rsid w:val="00DC0265"/>
    <w:rsid w:val="00DC0D65"/>
    <w:rsid w:val="00DC0E39"/>
    <w:rsid w:val="00DC19F5"/>
    <w:rsid w:val="00DC21BD"/>
    <w:rsid w:val="00DC3063"/>
    <w:rsid w:val="00DC3FE8"/>
    <w:rsid w:val="00DC50D1"/>
    <w:rsid w:val="00DC564D"/>
    <w:rsid w:val="00DC7486"/>
    <w:rsid w:val="00DD096B"/>
    <w:rsid w:val="00DD67E4"/>
    <w:rsid w:val="00DD718F"/>
    <w:rsid w:val="00DE27B4"/>
    <w:rsid w:val="00E00742"/>
    <w:rsid w:val="00E07DA3"/>
    <w:rsid w:val="00E11318"/>
    <w:rsid w:val="00E122F3"/>
    <w:rsid w:val="00E17490"/>
    <w:rsid w:val="00E2207E"/>
    <w:rsid w:val="00E2459D"/>
    <w:rsid w:val="00E303DE"/>
    <w:rsid w:val="00E30BD7"/>
    <w:rsid w:val="00E31933"/>
    <w:rsid w:val="00E337A7"/>
    <w:rsid w:val="00E349C8"/>
    <w:rsid w:val="00E34A5C"/>
    <w:rsid w:val="00E35570"/>
    <w:rsid w:val="00E60146"/>
    <w:rsid w:val="00E6059D"/>
    <w:rsid w:val="00E6374A"/>
    <w:rsid w:val="00E653BD"/>
    <w:rsid w:val="00E656FC"/>
    <w:rsid w:val="00E7040F"/>
    <w:rsid w:val="00E71CC5"/>
    <w:rsid w:val="00E74EBF"/>
    <w:rsid w:val="00E76A47"/>
    <w:rsid w:val="00E772B0"/>
    <w:rsid w:val="00E80C9F"/>
    <w:rsid w:val="00E81328"/>
    <w:rsid w:val="00E838AF"/>
    <w:rsid w:val="00E84677"/>
    <w:rsid w:val="00E878B7"/>
    <w:rsid w:val="00EA0899"/>
    <w:rsid w:val="00EA0AE4"/>
    <w:rsid w:val="00EA5AB7"/>
    <w:rsid w:val="00EB14EE"/>
    <w:rsid w:val="00EB1729"/>
    <w:rsid w:val="00EB2C13"/>
    <w:rsid w:val="00EB7EF9"/>
    <w:rsid w:val="00EC1FCF"/>
    <w:rsid w:val="00EC30FA"/>
    <w:rsid w:val="00EC446D"/>
    <w:rsid w:val="00EC4FBF"/>
    <w:rsid w:val="00EC7068"/>
    <w:rsid w:val="00ED42B5"/>
    <w:rsid w:val="00ED5882"/>
    <w:rsid w:val="00ED6ED5"/>
    <w:rsid w:val="00ED7359"/>
    <w:rsid w:val="00EE0FF7"/>
    <w:rsid w:val="00EE5571"/>
    <w:rsid w:val="00EE6B16"/>
    <w:rsid w:val="00EE73EF"/>
    <w:rsid w:val="00EF5245"/>
    <w:rsid w:val="00EF5AF2"/>
    <w:rsid w:val="00EF7C2B"/>
    <w:rsid w:val="00F02430"/>
    <w:rsid w:val="00F03753"/>
    <w:rsid w:val="00F044C2"/>
    <w:rsid w:val="00F04C14"/>
    <w:rsid w:val="00F14718"/>
    <w:rsid w:val="00F14889"/>
    <w:rsid w:val="00F162A6"/>
    <w:rsid w:val="00F22A33"/>
    <w:rsid w:val="00F2471B"/>
    <w:rsid w:val="00F253F1"/>
    <w:rsid w:val="00F26145"/>
    <w:rsid w:val="00F3183D"/>
    <w:rsid w:val="00F344A3"/>
    <w:rsid w:val="00F4203B"/>
    <w:rsid w:val="00F43345"/>
    <w:rsid w:val="00F50F9A"/>
    <w:rsid w:val="00F5157E"/>
    <w:rsid w:val="00F51AA8"/>
    <w:rsid w:val="00F538AA"/>
    <w:rsid w:val="00F5398E"/>
    <w:rsid w:val="00F54ED6"/>
    <w:rsid w:val="00F558C9"/>
    <w:rsid w:val="00F5769F"/>
    <w:rsid w:val="00F65280"/>
    <w:rsid w:val="00F6577D"/>
    <w:rsid w:val="00F708B5"/>
    <w:rsid w:val="00F71B7B"/>
    <w:rsid w:val="00F750CF"/>
    <w:rsid w:val="00F75372"/>
    <w:rsid w:val="00F80558"/>
    <w:rsid w:val="00F81B32"/>
    <w:rsid w:val="00F821B5"/>
    <w:rsid w:val="00F82C7A"/>
    <w:rsid w:val="00F867DA"/>
    <w:rsid w:val="00F90553"/>
    <w:rsid w:val="00F93617"/>
    <w:rsid w:val="00F948FA"/>
    <w:rsid w:val="00F976DA"/>
    <w:rsid w:val="00FA1327"/>
    <w:rsid w:val="00FA209B"/>
    <w:rsid w:val="00FA40EF"/>
    <w:rsid w:val="00FA4751"/>
    <w:rsid w:val="00FA72A1"/>
    <w:rsid w:val="00FA747C"/>
    <w:rsid w:val="00FB25EB"/>
    <w:rsid w:val="00FB4BE7"/>
    <w:rsid w:val="00FB5EA2"/>
    <w:rsid w:val="00FC2B3A"/>
    <w:rsid w:val="00FC33B3"/>
    <w:rsid w:val="00FC708B"/>
    <w:rsid w:val="00FC7CA0"/>
    <w:rsid w:val="00FD0694"/>
    <w:rsid w:val="00FD2979"/>
    <w:rsid w:val="00FD40BB"/>
    <w:rsid w:val="00FD50C4"/>
    <w:rsid w:val="00FD5F2B"/>
    <w:rsid w:val="00FE141B"/>
    <w:rsid w:val="00FE2C45"/>
    <w:rsid w:val="00FE4567"/>
    <w:rsid w:val="00FE5998"/>
    <w:rsid w:val="00FE76D0"/>
    <w:rsid w:val="00FF159B"/>
    <w:rsid w:val="00FF36DC"/>
    <w:rsid w:val="00FF511C"/>
    <w:rsid w:val="00FF547D"/>
    <w:rsid w:val="00FF5592"/>
    <w:rsid w:val="00FF6654"/>
    <w:rsid w:val="00FF7A64"/>
    <w:rsid w:val="012F45AB"/>
    <w:rsid w:val="01D327D4"/>
    <w:rsid w:val="02BE5BF4"/>
    <w:rsid w:val="07A89B21"/>
    <w:rsid w:val="07B0B737"/>
    <w:rsid w:val="0AB9592B"/>
    <w:rsid w:val="0C510176"/>
    <w:rsid w:val="0CE8C4AC"/>
    <w:rsid w:val="10A34EEC"/>
    <w:rsid w:val="11AA464F"/>
    <w:rsid w:val="11DDFB4B"/>
    <w:rsid w:val="11FA2E19"/>
    <w:rsid w:val="15A10B9E"/>
    <w:rsid w:val="15EABB2B"/>
    <w:rsid w:val="162ADFB0"/>
    <w:rsid w:val="1777E6A5"/>
    <w:rsid w:val="195B72D6"/>
    <w:rsid w:val="1B60B701"/>
    <w:rsid w:val="1C0202F5"/>
    <w:rsid w:val="1D876D19"/>
    <w:rsid w:val="233A45FD"/>
    <w:rsid w:val="23F750EC"/>
    <w:rsid w:val="242758D9"/>
    <w:rsid w:val="294FB134"/>
    <w:rsid w:val="30BBBF41"/>
    <w:rsid w:val="356AB4F6"/>
    <w:rsid w:val="36A10914"/>
    <w:rsid w:val="374C2B5F"/>
    <w:rsid w:val="3AE22612"/>
    <w:rsid w:val="3B038675"/>
    <w:rsid w:val="3C00FDAA"/>
    <w:rsid w:val="3C021250"/>
    <w:rsid w:val="3C046CDB"/>
    <w:rsid w:val="3E27EF55"/>
    <w:rsid w:val="3E46DDC6"/>
    <w:rsid w:val="44A3BC51"/>
    <w:rsid w:val="44AA61A6"/>
    <w:rsid w:val="44AF8845"/>
    <w:rsid w:val="46080E8A"/>
    <w:rsid w:val="4715498C"/>
    <w:rsid w:val="493FB9A6"/>
    <w:rsid w:val="4AFB8628"/>
    <w:rsid w:val="4D1087AB"/>
    <w:rsid w:val="4EB8216B"/>
    <w:rsid w:val="4FAAFAB2"/>
    <w:rsid w:val="50EF2403"/>
    <w:rsid w:val="515AE7AB"/>
    <w:rsid w:val="51B8DF96"/>
    <w:rsid w:val="51F4FAA6"/>
    <w:rsid w:val="537597BC"/>
    <w:rsid w:val="580849D7"/>
    <w:rsid w:val="594DF7D3"/>
    <w:rsid w:val="5EB0E2D4"/>
    <w:rsid w:val="60D168C5"/>
    <w:rsid w:val="6758E570"/>
    <w:rsid w:val="675DF624"/>
    <w:rsid w:val="687D4ADB"/>
    <w:rsid w:val="68DFA9E7"/>
    <w:rsid w:val="69C9F240"/>
    <w:rsid w:val="6AF38E4D"/>
    <w:rsid w:val="6B24DA70"/>
    <w:rsid w:val="6CD196C6"/>
    <w:rsid w:val="70CD0E6F"/>
    <w:rsid w:val="734024E2"/>
    <w:rsid w:val="739F3D68"/>
    <w:rsid w:val="73FEC36F"/>
    <w:rsid w:val="768A779C"/>
    <w:rsid w:val="7878EBD3"/>
    <w:rsid w:val="797B8FBF"/>
    <w:rsid w:val="79D5EA79"/>
    <w:rsid w:val="7A3B9632"/>
    <w:rsid w:val="7A4C47B1"/>
    <w:rsid w:val="7A7B57D1"/>
    <w:rsid w:val="7B9A077F"/>
    <w:rsid w:val="7D1F0FD6"/>
    <w:rsid w:val="7E565181"/>
    <w:rsid w:val="7FA2F95C"/>
    <w:rsid w:val="7FE2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71D84"/>
  <w15:chartTrackingRefBased/>
  <w15:docId w15:val="{BE88A24A-E011-4E73-86C5-D63EC088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CE6323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6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5"/>
      </w:numPr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numPr>
        <w:numId w:val="8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numPr>
        <w:numId w:val="9"/>
      </w:numPr>
      <w:tabs>
        <w:tab w:val="left" w:pos="357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  <w:style w:type="paragraph" w:styleId="NormalWeb">
    <w:name w:val="Normal (Web)"/>
    <w:basedOn w:val="Normal"/>
    <w:uiPriority w:val="99"/>
    <w:unhideWhenUsed/>
    <w:rsid w:val="000A575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customStyle="1" w:styleId="apple-tab-span">
    <w:name w:val="apple-tab-span"/>
    <w:basedOn w:val="DefaultParagraphFont"/>
    <w:rsid w:val="000A5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8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84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32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7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7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4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6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61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9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27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55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98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64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1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55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8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1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52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1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3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8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4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20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6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5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7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7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1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10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61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57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0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9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97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0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7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898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1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1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5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65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3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2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56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5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66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95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51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88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9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2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19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3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9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72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690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4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5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7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58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79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27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6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8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6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22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67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68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61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29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80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75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6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8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5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gif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4.xm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0.gif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9.gif"/><Relationship Id="rId27" Type="http://schemas.openxmlformats.org/officeDocument/2006/relationships/image" Target="media/image14.jpe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IAM\Downloads\CEK%20BUKU%20MANDIRI%20V4\CEK%20BUKU%20MANDIRI%20V4\TEMPLATE%20BUKU\%5bTEMPLATE%5d%20BUKU%20TA%20-%20T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[TEMPLATE] BUKU TA - TESIS.dotx</Template>
  <TotalTime>113</TotalTime>
  <Pages>1</Pages>
  <Words>1887</Words>
  <Characters>10757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cp:lastModifiedBy>Bryant Sanyata</cp:lastModifiedBy>
  <cp:revision>48</cp:revision>
  <dcterms:created xsi:type="dcterms:W3CDTF">2024-10-08T01:12:00Z</dcterms:created>
  <dcterms:modified xsi:type="dcterms:W3CDTF">2025-04-07T23:43:00Z</dcterms:modified>
</cp:coreProperties>
</file>